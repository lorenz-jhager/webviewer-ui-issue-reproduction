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AD80DF" w14:textId="07BE8E42" w:rsidR="00F836B4" w:rsidRDefault="00F836B4">
      <w:r>
        <w:br w:type="page"/>
      </w:r>
    </w:p>
    <w:p w14:paraId="34642AE8" w14:textId="01CED137" w:rsidR="00F836B4" w:rsidRDefault="00F836B4">
      <w:r>
        <w:lastRenderedPageBreak/>
        <w:br w:type="page"/>
      </w:r>
    </w:p>
    <w:p w14:paraId="763CD0AB" w14:textId="161E17FA" w:rsidR="00F836B4" w:rsidRDefault="00F836B4">
      <w:r>
        <w:lastRenderedPageBreak/>
        <w:br w:type="page"/>
      </w:r>
    </w:p>
    <w:p w14:paraId="1B8A92C9" w14:textId="2E2DEF01" w:rsidR="00F836B4" w:rsidRDefault="00F836B4">
      <w:r>
        <w:lastRenderedPageBreak/>
        <w:br w:type="page"/>
      </w:r>
    </w:p>
    <w:p w14:paraId="3336C5DE" w14:textId="57519A95" w:rsidR="00F836B4" w:rsidRDefault="00F836B4">
      <w:r>
        <w:lastRenderedPageBreak/>
        <w:br w:type="page"/>
      </w:r>
    </w:p>
    <w:p w14:paraId="70A42429" w14:textId="640C3785" w:rsidR="00F836B4" w:rsidRDefault="00F836B4">
      <w:r>
        <w:lastRenderedPageBreak/>
        <w:br w:type="page"/>
      </w:r>
    </w:p>
    <w:p w14:paraId="43BAE878" w14:textId="747526CC" w:rsidR="00F836B4" w:rsidRDefault="00F836B4">
      <w:r>
        <w:lastRenderedPageBreak/>
        <w:br w:type="page"/>
      </w:r>
    </w:p>
    <w:p w14:paraId="4D5E4CD4" w14:textId="35B6506F" w:rsidR="00F836B4" w:rsidRDefault="00F836B4">
      <w:r>
        <w:lastRenderedPageBreak/>
        <w:br w:type="page"/>
      </w:r>
    </w:p>
    <w:p w14:paraId="2E388FFC" w14:textId="4AF89255" w:rsidR="00F836B4" w:rsidRDefault="00F836B4">
      <w:r>
        <w:lastRenderedPageBreak/>
        <w:br w:type="page"/>
      </w:r>
    </w:p>
    <w:p w14:paraId="3D12B446" w14:textId="119AC2C4" w:rsidR="00F836B4" w:rsidRDefault="00F836B4">
      <w:r>
        <w:lastRenderedPageBreak/>
        <w:br w:type="page"/>
      </w:r>
    </w:p>
    <w:p w14:paraId="792E8ACD" w14:textId="098FE41F" w:rsidR="00F836B4" w:rsidRDefault="00F836B4">
      <w:r>
        <w:lastRenderedPageBreak/>
        <w:br w:type="page"/>
      </w:r>
    </w:p>
    <w:p w14:paraId="702F204C" w14:textId="5AF6F5CC" w:rsidR="00F836B4" w:rsidRDefault="00F836B4">
      <w:r>
        <w:lastRenderedPageBreak/>
        <w:br w:type="page"/>
      </w:r>
    </w:p>
    <w:p w14:paraId="4F408C6B" w14:textId="7A57C1A1" w:rsidR="00F836B4" w:rsidRDefault="00F836B4">
      <w:r>
        <w:lastRenderedPageBreak/>
        <w:br w:type="page"/>
      </w:r>
    </w:p>
    <w:p w14:paraId="13AC38C0" w14:textId="5109C995" w:rsidR="00F836B4" w:rsidRDefault="00F836B4">
      <w:r>
        <w:lastRenderedPageBreak/>
        <w:br w:type="page"/>
      </w:r>
    </w:p>
    <w:p w14:paraId="7F873CEE" w14:textId="02397492" w:rsidR="00F836B4" w:rsidRDefault="00F836B4">
      <w:r>
        <w:lastRenderedPageBreak/>
        <w:br w:type="page"/>
      </w:r>
    </w:p>
    <w:p w14:paraId="7139AD1F" w14:textId="4CB38549" w:rsidR="00F836B4" w:rsidRDefault="00F836B4">
      <w:r>
        <w:lastRenderedPageBreak/>
        <w:br w:type="page"/>
      </w:r>
    </w:p>
    <w:p w14:paraId="1E0D1810" w14:textId="7760EFC8" w:rsidR="00F836B4" w:rsidRDefault="00F836B4">
      <w:r>
        <w:lastRenderedPageBreak/>
        <w:br w:type="page"/>
      </w:r>
    </w:p>
    <w:p w14:paraId="5CDBC0EB" w14:textId="7584DB8C" w:rsidR="00F836B4" w:rsidRDefault="00F836B4">
      <w:r>
        <w:lastRenderedPageBreak/>
        <w:br w:type="page"/>
      </w:r>
    </w:p>
    <w:p w14:paraId="04E78472" w14:textId="40D0C32F" w:rsidR="00F836B4" w:rsidRDefault="00F836B4">
      <w:r>
        <w:lastRenderedPageBreak/>
        <w:br w:type="page"/>
      </w:r>
    </w:p>
    <w:p w14:paraId="23DCBDA3" w14:textId="6663EEB4" w:rsidR="00F836B4" w:rsidRDefault="00F836B4">
      <w:r>
        <w:lastRenderedPageBreak/>
        <w:br w:type="page"/>
      </w:r>
    </w:p>
    <w:p w14:paraId="22C95D16" w14:textId="2204EBD6" w:rsidR="00F836B4" w:rsidRDefault="00F836B4">
      <w:r>
        <w:lastRenderedPageBreak/>
        <w:br w:type="page"/>
      </w:r>
    </w:p>
    <w:p w14:paraId="31D8383A" w14:textId="4EF1C77C" w:rsidR="00F836B4" w:rsidRDefault="00F836B4">
      <w:r>
        <w:lastRenderedPageBreak/>
        <w:br w:type="page"/>
      </w:r>
    </w:p>
    <w:p w14:paraId="2C7EC5A7" w14:textId="167156D6" w:rsidR="00F836B4" w:rsidRDefault="00F836B4">
      <w:r>
        <w:lastRenderedPageBreak/>
        <w:br w:type="page"/>
      </w:r>
    </w:p>
    <w:p w14:paraId="151D07F1" w14:textId="15C664DF" w:rsidR="00F836B4" w:rsidRDefault="00F836B4">
      <w:r>
        <w:lastRenderedPageBreak/>
        <w:br w:type="page"/>
      </w:r>
    </w:p>
    <w:p w14:paraId="77187AF4" w14:textId="0131C879" w:rsidR="00F836B4" w:rsidRDefault="00F836B4">
      <w:r>
        <w:lastRenderedPageBreak/>
        <w:br w:type="page"/>
      </w:r>
    </w:p>
    <w:p w14:paraId="6DE477BC" w14:textId="70D266D3" w:rsidR="00F836B4" w:rsidRDefault="00F836B4">
      <w:r>
        <w:lastRenderedPageBreak/>
        <w:br w:type="page"/>
      </w:r>
    </w:p>
    <w:p w14:paraId="52BF97E0" w14:textId="1B324385" w:rsidR="00F836B4" w:rsidRDefault="00F836B4">
      <w:r>
        <w:lastRenderedPageBreak/>
        <w:br w:type="page"/>
      </w:r>
    </w:p>
    <w:p w14:paraId="7255024E" w14:textId="424664FE" w:rsidR="00F836B4" w:rsidRDefault="00F836B4">
      <w:r>
        <w:lastRenderedPageBreak/>
        <w:br w:type="page"/>
      </w:r>
    </w:p>
    <w:p w14:paraId="219D4B74" w14:textId="2A645930" w:rsidR="00F836B4" w:rsidRDefault="00F836B4">
      <w:r>
        <w:lastRenderedPageBreak/>
        <w:br w:type="page"/>
      </w:r>
    </w:p>
    <w:p w14:paraId="66BE5B2E" w14:textId="2FBCDE43" w:rsidR="00F836B4" w:rsidRDefault="00F836B4">
      <w:r>
        <w:lastRenderedPageBreak/>
        <w:br w:type="page"/>
      </w:r>
    </w:p>
    <w:p w14:paraId="7BA76F0D" w14:textId="615C4732" w:rsidR="00F836B4" w:rsidRDefault="00F836B4">
      <w:r>
        <w:lastRenderedPageBreak/>
        <w:br w:type="page"/>
      </w:r>
    </w:p>
    <w:p w14:paraId="2C244493" w14:textId="0667751A" w:rsidR="00F836B4" w:rsidRDefault="00F836B4">
      <w:r>
        <w:lastRenderedPageBreak/>
        <w:br w:type="page"/>
      </w:r>
    </w:p>
    <w:p w14:paraId="4A0414AD" w14:textId="199A0D76" w:rsidR="00F836B4" w:rsidRDefault="00F836B4">
      <w:r>
        <w:lastRenderedPageBreak/>
        <w:br w:type="page"/>
      </w:r>
    </w:p>
    <w:p w14:paraId="46032ED3" w14:textId="03282F05" w:rsidR="00F836B4" w:rsidRDefault="00F836B4">
      <w:r>
        <w:lastRenderedPageBreak/>
        <w:br w:type="page"/>
      </w:r>
    </w:p>
    <w:p w14:paraId="37A0888A" w14:textId="24A2F90B" w:rsidR="00F836B4" w:rsidRDefault="00F836B4">
      <w:r>
        <w:lastRenderedPageBreak/>
        <w:br w:type="page"/>
      </w:r>
    </w:p>
    <w:p w14:paraId="1B38DC7C" w14:textId="77777777" w:rsidR="003B5B5F" w:rsidRPr="00F836B4" w:rsidRDefault="003B5B5F" w:rsidP="00F836B4"/>
    <w:sectPr w:rsidR="003B5B5F" w:rsidRPr="00F836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Fmt w:val="lowerLetter"/>
      </w:footnotePr>
      <w:pgSz w:w="12240" w:h="15840" w:code="1"/>
      <w:pgMar w:top="1440" w:right="1440" w:bottom="1440" w:left="1440" w:header="720" w:footer="720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ACC35B" w14:textId="77777777" w:rsidR="002A1F21" w:rsidRDefault="002A1F21">
      <w:pPr>
        <w:pStyle w:val="C-BodyText"/>
      </w:pPr>
      <w:r>
        <w:separator/>
      </w:r>
    </w:p>
  </w:endnote>
  <w:endnote w:type="continuationSeparator" w:id="0">
    <w:p w14:paraId="2FA214F5" w14:textId="77777777" w:rsidR="002A1F21" w:rsidRDefault="002A1F21">
      <w:pPr>
        <w:pStyle w:val="C-BodyText"/>
      </w:pPr>
      <w:r>
        <w:continuationSeparator/>
      </w:r>
    </w:p>
  </w:endnote>
  <w:endnote w:type="continuationNotice" w:id="1">
    <w:p w14:paraId="4FAE9582" w14:textId="77777777" w:rsidR="002A1F21" w:rsidRDefault="002A1F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78DC19" w14:textId="77777777" w:rsidR="00744608" w:rsidRDefault="00744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9D6FB3" w14:textId="5B2AA57C" w:rsidR="003B5B5F" w:rsidRDefault="00CF1657">
    <w:pPr>
      <w:pStyle w:val="C-Footer"/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42</w:t>
    </w:r>
    <w: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42</w:t>
    </w:r>
    <w:r>
      <w:rPr>
        <w:rStyle w:val="PageNumber"/>
      </w:rPr>
      <w:fldChar w:fldCharType="end"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381900" w14:textId="77777777" w:rsidR="00744608" w:rsidRDefault="00744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C340E6" w14:textId="77777777" w:rsidR="002A1F21" w:rsidRDefault="002A1F21">
      <w:pPr>
        <w:pStyle w:val="C-BodyText"/>
      </w:pPr>
      <w:r>
        <w:separator/>
      </w:r>
    </w:p>
  </w:footnote>
  <w:footnote w:type="continuationSeparator" w:id="0">
    <w:p w14:paraId="519CD64C" w14:textId="77777777" w:rsidR="002A1F21" w:rsidRDefault="002A1F21">
      <w:pPr>
        <w:pStyle w:val="C-BodyText"/>
      </w:pPr>
      <w:r>
        <w:continuationSeparator/>
      </w:r>
    </w:p>
  </w:footnote>
  <w:footnote w:type="continuationNotice" w:id="1">
    <w:p w14:paraId="155B4E19" w14:textId="77777777" w:rsidR="002A1F21" w:rsidRDefault="002A1F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76B76" w14:textId="77777777" w:rsidR="00744608" w:rsidRDefault="007446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0821D8" w14:textId="20E0DACE" w:rsidR="00744608" w:rsidRDefault="00CF1657" w:rsidP="002831AE">
    <w:pPr>
      <w:pStyle w:val="C-Header"/>
    </w:pPr>
    <w:bookmarkStart w:id="0" w:name="ISISiteHeaderStd"/>
    <w:r>
      <w:tab/>
    </w:r>
    <w:r>
      <w:tab/>
    </w:r>
  </w:p>
  <w:p w14:paraId="52D337FE" w14:textId="08E3E25A" w:rsidR="003B5B5F" w:rsidRDefault="00CF1657">
    <w:pPr>
      <w:pStyle w:val="C-Header"/>
    </w:pPr>
    <w:r>
      <w:tab/>
    </w:r>
    <w:r>
      <w:tab/>
    </w:r>
  </w:p>
  <w:bookmarkEnd w:id="0"/>
  <w:p w14:paraId="0C17F586" w14:textId="77777777" w:rsidR="003B5B5F" w:rsidRDefault="003B5B5F">
    <w:pPr>
      <w:pStyle w:val="C-Header"/>
      <w:pBdr>
        <w:top w:val="single" w:sz="4" w:space="1" w:color="auto"/>
      </w:pBdr>
      <w:spacing w:line="276" w:lineRule="aut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442F" w14:textId="77777777" w:rsidR="003B5B5F" w:rsidRDefault="00CF1657">
    <w:pPr>
      <w:pStyle w:val="C-BodyText"/>
    </w:pPr>
    <w:r>
      <w:t>&lt;line1l&gt;</w:t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21ED995D" w14:textId="77777777" w:rsidR="003B5B5F" w:rsidRDefault="00CF1657">
    <w:pPr>
      <w:pStyle w:val="C-BodyText"/>
    </w:pPr>
    <w:r>
      <w:t>&lt;line2l&gt;</w:t>
    </w:r>
    <w:r>
      <w:tab/>
    </w:r>
    <w:r>
      <w:tab/>
      <w:t>&lt;line2r&gt;</w:t>
    </w:r>
  </w:p>
  <w:p w14:paraId="332159E8" w14:textId="77777777" w:rsidR="003B5B5F" w:rsidRDefault="00CF1657">
    <w:pPr>
      <w:pStyle w:val="C-BodyText"/>
    </w:pPr>
    <w:r>
      <w:t>&lt;line3l&gt;</w:t>
    </w:r>
    <w:r>
      <w:tab/>
    </w:r>
    <w:r>
      <w:tab/>
      <w:t>&lt;line3r&gt;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A82E3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1F0CC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29AF8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C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9E0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4DA98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C846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A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234C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D63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45AA7"/>
    <w:multiLevelType w:val="hybridMultilevel"/>
    <w:tmpl w:val="A9BE7986"/>
    <w:name w:val="C-Number List Template"/>
    <w:lvl w:ilvl="0" w:tplc="17D0CD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vertAlign w:val="baseli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2070808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34805AD"/>
    <w:multiLevelType w:val="multilevel"/>
    <w:tmpl w:val="484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lowerRoman"/>
      <w:lvlText w:val="%7."/>
      <w:lvlJc w:val="left"/>
      <w:pPr>
        <w:ind w:left="2880" w:hanging="360"/>
      </w:pPr>
      <w:rPr>
        <w:rFonts w:ascii="Times New Roman" w:eastAsia="Times New Roman" w:hAnsi="Times New Roman" w:cs="Arial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04E16DC6"/>
    <w:multiLevelType w:val="multilevel"/>
    <w:tmpl w:val="317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4" w15:restartNumberingAfterBreak="0">
    <w:nsid w:val="06DA1C8A"/>
    <w:multiLevelType w:val="hybridMultilevel"/>
    <w:tmpl w:val="04D6E548"/>
    <w:lvl w:ilvl="0" w:tplc="EDA689A8">
      <w:start w:val="1"/>
      <w:numFmt w:val="lowerRoman"/>
      <w:lvlText w:val="%1."/>
      <w:lvlJc w:val="left"/>
      <w:pPr>
        <w:ind w:left="3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83B721A"/>
    <w:multiLevelType w:val="singleLevel"/>
    <w:tmpl w:val="29F2817E"/>
    <w:name w:val="TableNoteNumeric"/>
    <w:lvl w:ilvl="0">
      <w:start w:val="1"/>
      <w:numFmt w:val="decimal"/>
      <w:suff w:val="nothing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0A726612"/>
    <w:multiLevelType w:val="hybridMultilevel"/>
    <w:tmpl w:val="3974A8B0"/>
    <w:lvl w:ilvl="0" w:tplc="FFFFFFFF">
      <w:start w:val="1"/>
      <w:numFmt w:val="lowerRoman"/>
      <w:lvlText w:val="%1."/>
      <w:lvlJc w:val="left"/>
      <w:pPr>
        <w:ind w:left="3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C90120D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8" w15:restartNumberingAfterBreak="0">
    <w:nsid w:val="0CA70CE5"/>
    <w:multiLevelType w:val="multilevel"/>
    <w:tmpl w:val="3322F334"/>
    <w:styleLink w:val="UCBBullets"/>
    <w:lvl w:ilvl="0">
      <w:start w:val="1"/>
      <w:numFmt w:val="bullet"/>
      <w:pStyle w:val="C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pStyle w:val="C-BulletIndented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C-BulletIndented2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0DBD3D4B"/>
    <w:multiLevelType w:val="hybridMultilevel"/>
    <w:tmpl w:val="AAC004AE"/>
    <w:lvl w:ilvl="0" w:tplc="064002EA">
      <w:start w:val="1"/>
      <w:numFmt w:val="upperLetter"/>
      <w:pStyle w:val="C-Alphabetic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EB2CCA"/>
    <w:multiLevelType w:val="multilevel"/>
    <w:tmpl w:val="997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1" w15:restartNumberingAfterBreak="0">
    <w:nsid w:val="120468F2"/>
    <w:multiLevelType w:val="multilevel"/>
    <w:tmpl w:val="016AAAE6"/>
    <w:lvl w:ilvl="0">
      <w:start w:val="1"/>
      <w:numFmt w:val="decimal"/>
      <w:lvlText w:val="Appendix %1.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22" w15:restartNumberingAfterBreak="0">
    <w:nsid w:val="14181C02"/>
    <w:multiLevelType w:val="singleLevel"/>
    <w:tmpl w:val="B4EC40C4"/>
    <w:name w:val="TableNoteAlpha"/>
    <w:lvl w:ilvl="0">
      <w:start w:val="1"/>
      <w:numFmt w:val="lowerLetter"/>
      <w:suff w:val="nothing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23" w15:restartNumberingAfterBreak="0">
    <w:nsid w:val="1699115A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8A8287B"/>
    <w:multiLevelType w:val="multilevel"/>
    <w:tmpl w:val="FCB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5" w15:restartNumberingAfterBreak="0">
    <w:nsid w:val="19644D3F"/>
    <w:multiLevelType w:val="hybridMultilevel"/>
    <w:tmpl w:val="0792ADFA"/>
    <w:lvl w:ilvl="0" w:tplc="284C580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19B913DE"/>
    <w:multiLevelType w:val="multilevel"/>
    <w:tmpl w:val="08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1BEB338B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EAF6535"/>
    <w:multiLevelType w:val="multilevel"/>
    <w:tmpl w:val="C7E673E0"/>
    <w:styleLink w:val="UCBHeadings"/>
    <w:lvl w:ilvl="0">
      <w:start w:val="1"/>
      <w:numFmt w:val="decimal"/>
      <w:pStyle w:val="C-Heading1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"/>
      <w:numFmt w:val="decimal"/>
      <w:pStyle w:val="C-Heading2"/>
      <w:lvlText w:val="%1.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pStyle w:val="C-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C-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C-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C-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C-Heading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C-Heading8"/>
      <w:lvlText w:val="%1.%2.%3.%4.%5.%6.%7.%8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8">
      <w:start w:val="1"/>
      <w:numFmt w:val="decimal"/>
      <w:pStyle w:val="C-Heading9"/>
      <w:lvlText w:val="%1.%2.%3.%4.%5.%6.%7.%8.%9"/>
      <w:lvlJc w:val="left"/>
      <w:pPr>
        <w:tabs>
          <w:tab w:val="num" w:pos="1728"/>
        </w:tabs>
        <w:ind w:left="1728" w:hanging="1728"/>
      </w:pPr>
      <w:rPr>
        <w:rFonts w:hint="default"/>
      </w:rPr>
    </w:lvl>
  </w:abstractNum>
  <w:abstractNum w:abstractNumId="29" w15:restartNumberingAfterBreak="0">
    <w:nsid w:val="20897012"/>
    <w:multiLevelType w:val="multilevel"/>
    <w:tmpl w:val="FF12DEAA"/>
    <w:styleLink w:val="UCBAlphaLists"/>
    <w:lvl w:ilvl="0">
      <w:start w:val="1"/>
      <w:numFmt w:val="lowerLetter"/>
      <w:pStyle w:val="C-AlphabeticList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40C233F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497758C"/>
    <w:multiLevelType w:val="multilevel"/>
    <w:tmpl w:val="3E4AEABE"/>
    <w:lvl w:ilvl="0">
      <w:start w:val="1"/>
      <w:numFmt w:val="decimal"/>
      <w:pStyle w:val="C-AppendixNumbered"/>
      <w:lvlText w:val="Appendix %1.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15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7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9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1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5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70" w:hanging="180"/>
      </w:pPr>
      <w:rPr>
        <w:rFonts w:hint="default"/>
      </w:rPr>
    </w:lvl>
  </w:abstractNum>
  <w:abstractNum w:abstractNumId="32" w15:restartNumberingAfterBreak="0">
    <w:nsid w:val="28132145"/>
    <w:multiLevelType w:val="hybridMultilevel"/>
    <w:tmpl w:val="6A86F328"/>
    <w:lvl w:ilvl="0" w:tplc="D166EDC0">
      <w:start w:val="1"/>
      <w:numFmt w:val="bullet"/>
      <w:pStyle w:val="Bulletedtext"/>
      <w:lvlText w:val=""/>
      <w:lvlJc w:val="left"/>
      <w:pPr>
        <w:ind w:left="720" w:hanging="360"/>
      </w:pPr>
      <w:rPr>
        <w:rFonts w:ascii="Symbol" w:hAnsi="Symbol" w:hint="default"/>
        <w:sz w:val="24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DF23A7"/>
    <w:multiLevelType w:val="hybridMultilevel"/>
    <w:tmpl w:val="D556E10E"/>
    <w:lvl w:ilvl="0" w:tplc="8B4EC496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1E56D29"/>
    <w:multiLevelType w:val="hybridMultilevel"/>
    <w:tmpl w:val="1166D80E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3393563E"/>
    <w:multiLevelType w:val="hybridMultilevel"/>
    <w:tmpl w:val="92B0EEC2"/>
    <w:lvl w:ilvl="0" w:tplc="EDA689A8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3935782"/>
    <w:multiLevelType w:val="multilevel"/>
    <w:tmpl w:val="6870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7" w15:restartNumberingAfterBreak="0">
    <w:nsid w:val="33A15AE1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4142911"/>
    <w:multiLevelType w:val="hybridMultilevel"/>
    <w:tmpl w:val="0FD84F9E"/>
    <w:lvl w:ilvl="0" w:tplc="E07A68FE">
      <w:start w:val="1"/>
      <w:numFmt w:val="bullet"/>
      <w:pStyle w:val="medguide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7657F3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6493B41"/>
    <w:multiLevelType w:val="hybridMultilevel"/>
    <w:tmpl w:val="1972A9E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374A47A2"/>
    <w:multiLevelType w:val="multilevel"/>
    <w:tmpl w:val="9D928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8B072C0"/>
    <w:multiLevelType w:val="multilevel"/>
    <w:tmpl w:val="F3D606A4"/>
    <w:lvl w:ilvl="0">
      <w:start w:val="1"/>
      <w:numFmt w:val="upperLetter"/>
      <w:lvlText w:val="Appendix %1."/>
      <w:lvlJc w:val="left"/>
      <w:pPr>
        <w:tabs>
          <w:tab w:val="num" w:pos="2160"/>
        </w:tabs>
        <w:ind w:left="1440" w:hanging="1440"/>
      </w:pPr>
      <w:rPr>
        <w:rFonts w:ascii="Arial" w:hAnsi="Arial" w:hint="default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93E3DD9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AA934AF"/>
    <w:multiLevelType w:val="hybridMultilevel"/>
    <w:tmpl w:val="C9D817B4"/>
    <w:lvl w:ilvl="0" w:tplc="8B4EC496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B445B73"/>
    <w:multiLevelType w:val="multilevel"/>
    <w:tmpl w:val="6870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6" w15:restartNumberingAfterBreak="0">
    <w:nsid w:val="3C745FB3"/>
    <w:multiLevelType w:val="multilevel"/>
    <w:tmpl w:val="6946F8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D8B2DBB"/>
    <w:multiLevelType w:val="multilevel"/>
    <w:tmpl w:val="3ABED9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04A0628"/>
    <w:multiLevelType w:val="multilevel"/>
    <w:tmpl w:val="55F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9" w15:restartNumberingAfterBreak="0">
    <w:nsid w:val="406A6FCC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40A37A97"/>
    <w:multiLevelType w:val="hybridMultilevel"/>
    <w:tmpl w:val="77B6E4AE"/>
    <w:lvl w:ilvl="0" w:tplc="42784AB4">
      <w:start w:val="1"/>
      <w:numFmt w:val="bullet"/>
      <w:pStyle w:val="C-PLR-BulletIndented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2D0558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453A1334"/>
    <w:multiLevelType w:val="multilevel"/>
    <w:tmpl w:val="2A6CE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563356E"/>
    <w:multiLevelType w:val="multilevel"/>
    <w:tmpl w:val="DA824D72"/>
    <w:styleLink w:val="UCBNumLists"/>
    <w:lvl w:ilvl="0">
      <w:start w:val="1"/>
      <w:numFmt w:val="decimal"/>
      <w:pStyle w:val="C-NumberedList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66F5EE8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7067DE8"/>
    <w:multiLevelType w:val="singleLevel"/>
    <w:tmpl w:val="C5AA91E0"/>
    <w:name w:val="UCBre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56" w15:restartNumberingAfterBreak="0">
    <w:nsid w:val="4B3166AB"/>
    <w:multiLevelType w:val="hybridMultilevel"/>
    <w:tmpl w:val="0510B7DA"/>
    <w:lvl w:ilvl="0" w:tplc="DDA2368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D8E042B"/>
    <w:multiLevelType w:val="multilevel"/>
    <w:tmpl w:val="B9385206"/>
    <w:styleLink w:val="UCBAppendix"/>
    <w:lvl w:ilvl="0">
      <w:start w:val="1"/>
      <w:numFmt w:val="decimal"/>
      <w:lvlText w:val="Appendix %1"/>
      <w:lvlJc w:val="left"/>
      <w:pPr>
        <w:tabs>
          <w:tab w:val="num" w:pos="2160"/>
        </w:tabs>
        <w:ind w:left="1440" w:hanging="1440"/>
      </w:pPr>
      <w:rPr>
        <w:rFonts w:ascii="Arial" w:hAnsi="Arial" w:hint="default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DBD0FC2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50D0080E"/>
    <w:multiLevelType w:val="multilevel"/>
    <w:tmpl w:val="F2F66A26"/>
    <w:styleLink w:val="SPNumberedTabs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0" w15:restartNumberingAfterBreak="0">
    <w:nsid w:val="51CD67E6"/>
    <w:multiLevelType w:val="multilevel"/>
    <w:tmpl w:val="0FC8E5A8"/>
    <w:lvl w:ilvl="0">
      <w:start w:val="1"/>
      <w:numFmt w:val="decimal"/>
      <w:pStyle w:val="C-PLR-Heading1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C-PLR-Heading2"/>
      <w:lvlText w:val="%1.%2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C-PLR-Heading3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C-PLR-Heading4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C-PLR-Heading5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C-PLR-Heading6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1080" w:hanging="1080"/>
      </w:pPr>
      <w:rPr>
        <w:rFonts w:hint="default"/>
      </w:rPr>
    </w:lvl>
  </w:abstractNum>
  <w:abstractNum w:abstractNumId="61" w15:restartNumberingAfterBreak="0">
    <w:nsid w:val="539D6478"/>
    <w:multiLevelType w:val="multilevel"/>
    <w:tmpl w:val="88DCF0C0"/>
    <w:styleLink w:val="SPBulletTabs"/>
    <w:lvl w:ilvl="0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</w:abstractNum>
  <w:abstractNum w:abstractNumId="62" w15:restartNumberingAfterBreak="0">
    <w:nsid w:val="54E21D39"/>
    <w:multiLevelType w:val="multilevel"/>
    <w:tmpl w:val="C80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3" w15:restartNumberingAfterBreak="0">
    <w:nsid w:val="57A21CE5"/>
    <w:multiLevelType w:val="multilevel"/>
    <w:tmpl w:val="94DE9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8335C57"/>
    <w:multiLevelType w:val="hybridMultilevel"/>
    <w:tmpl w:val="BB124F44"/>
    <w:lvl w:ilvl="0" w:tplc="8B4EC496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B231893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5D9B4E72"/>
    <w:multiLevelType w:val="multilevel"/>
    <w:tmpl w:val="EF8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7" w15:restartNumberingAfterBreak="0">
    <w:nsid w:val="5E5D59D2"/>
    <w:multiLevelType w:val="multilevel"/>
    <w:tmpl w:val="6870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8" w15:restartNumberingAfterBreak="0">
    <w:nsid w:val="5EE71294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640D0FD6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64FE22AA"/>
    <w:multiLevelType w:val="hybridMultilevel"/>
    <w:tmpl w:val="08E0BDAC"/>
    <w:lvl w:ilvl="0" w:tplc="8B4EC496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82A574F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69C321DE"/>
    <w:multiLevelType w:val="singleLevel"/>
    <w:tmpl w:val="446C332A"/>
    <w:name w:val="UCBlb2"/>
    <w:lvl w:ilvl="0">
      <w:start w:val="1"/>
      <w:numFmt w:val="lowerLetter"/>
      <w:pStyle w:val="ListLett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73" w15:restartNumberingAfterBreak="0">
    <w:nsid w:val="69E42151"/>
    <w:multiLevelType w:val="hybridMultilevel"/>
    <w:tmpl w:val="935CB0C6"/>
    <w:lvl w:ilvl="0" w:tplc="62D29A18">
      <w:start w:val="1"/>
      <w:numFmt w:val="bullet"/>
      <w:pStyle w:val="C-PLR-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6F6A78"/>
    <w:multiLevelType w:val="multilevel"/>
    <w:tmpl w:val="488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5" w15:restartNumberingAfterBreak="0">
    <w:nsid w:val="6ADA7083"/>
    <w:multiLevelType w:val="multilevel"/>
    <w:tmpl w:val="26C847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6B4346A7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80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7" w15:restartNumberingAfterBreak="0">
    <w:nsid w:val="6BDB75DA"/>
    <w:multiLevelType w:val="hybridMultilevel"/>
    <w:tmpl w:val="15023650"/>
    <w:lvl w:ilvl="0" w:tplc="8856ED3E">
      <w:start w:val="1"/>
      <w:numFmt w:val="decimal"/>
      <w:pStyle w:val="C-PLR-NumberedList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F8A5E99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700550BE"/>
    <w:multiLevelType w:val="singleLevel"/>
    <w:tmpl w:val="F0D832B6"/>
    <w:lvl w:ilvl="0">
      <w:start w:val="1"/>
      <w:numFmt w:val="bullet"/>
      <w:pStyle w:val="ListBullet"/>
      <w:lvlText w:val="•"/>
      <w:lvlJc w:val="left"/>
      <w:pPr>
        <w:tabs>
          <w:tab w:val="num" w:pos="0"/>
        </w:tabs>
      </w:pPr>
      <w:rPr>
        <w:rFonts w:ascii="Times New Roman" w:hAnsi="Times New Roman"/>
        <w:b w:val="0"/>
        <w:i w:val="0"/>
        <w:caps w:val="0"/>
        <w:sz w:val="32"/>
        <w:u w:val="none"/>
        <w:vertAlign w:val="baseline"/>
      </w:rPr>
    </w:lvl>
  </w:abstractNum>
  <w:abstractNum w:abstractNumId="80" w15:restartNumberingAfterBreak="0">
    <w:nsid w:val="711035A3"/>
    <w:multiLevelType w:val="multilevel"/>
    <w:tmpl w:val="51DE486A"/>
    <w:lvl w:ilvl="0">
      <w:start w:val="1"/>
      <w:numFmt w:val="upperLetter"/>
      <w:pStyle w:val="C-Appendix"/>
      <w:lvlText w:val="Appendix %1."/>
      <w:lvlJc w:val="left"/>
      <w:pPr>
        <w:tabs>
          <w:tab w:val="num" w:pos="1987"/>
        </w:tabs>
        <w:ind w:left="1987" w:hanging="198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1" w15:restartNumberingAfterBreak="0">
    <w:nsid w:val="72B90497"/>
    <w:multiLevelType w:val="multilevel"/>
    <w:tmpl w:val="F12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2" w15:restartNumberingAfterBreak="0">
    <w:nsid w:val="740C3AAC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75F75C57"/>
    <w:multiLevelType w:val="hybridMultilevel"/>
    <w:tmpl w:val="AC246424"/>
    <w:lvl w:ilvl="0" w:tplc="C5001C28">
      <w:start w:val="1"/>
      <w:numFmt w:val="lowerLetter"/>
      <w:pStyle w:val="C-PLR-AlphabeticList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6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§"/>
      <w:lvlJc w:val="left"/>
      <w:pPr>
        <w:tabs>
          <w:tab w:val="num" w:pos="2160"/>
        </w:tabs>
        <w:ind w:left="2160" w:hanging="1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§"/>
      <w:lvlJc w:val="left"/>
      <w:pPr>
        <w:tabs>
          <w:tab w:val="num" w:pos="4320"/>
        </w:tabs>
        <w:ind w:left="4320" w:hanging="1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§"/>
      <w:lvlJc w:val="left"/>
      <w:pPr>
        <w:tabs>
          <w:tab w:val="num" w:pos="6480"/>
        </w:tabs>
        <w:ind w:left="6480" w:hanging="180"/>
      </w:pPr>
      <w:rPr>
        <w:rFonts w:ascii="Wingdings" w:hAnsi="Wingdings" w:hint="default"/>
      </w:rPr>
    </w:lvl>
  </w:abstractNum>
  <w:abstractNum w:abstractNumId="84" w15:restartNumberingAfterBreak="0">
    <w:nsid w:val="7C7D0C64"/>
    <w:multiLevelType w:val="multilevel"/>
    <w:tmpl w:val="95985B00"/>
    <w:styleLink w:val="UCBHeadings2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7DCF3F9A"/>
    <w:multiLevelType w:val="hybridMultilevel"/>
    <w:tmpl w:val="E03E56A0"/>
    <w:lvl w:ilvl="0" w:tplc="8B4EC49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E26534C"/>
    <w:multiLevelType w:val="multilevel"/>
    <w:tmpl w:val="8984F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7F2B61DD"/>
    <w:multiLevelType w:val="hybridMultilevel"/>
    <w:tmpl w:val="92B0EEC2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1473266">
    <w:abstractNumId w:val="73"/>
  </w:num>
  <w:num w:numId="2" w16cid:durableId="537820802">
    <w:abstractNumId w:val="50"/>
  </w:num>
  <w:num w:numId="3" w16cid:durableId="486364391">
    <w:abstractNumId w:val="60"/>
  </w:num>
  <w:num w:numId="4" w16cid:durableId="57748586">
    <w:abstractNumId w:val="83"/>
  </w:num>
  <w:num w:numId="5" w16cid:durableId="1793479883">
    <w:abstractNumId w:val="77"/>
  </w:num>
  <w:num w:numId="6" w16cid:durableId="874388177">
    <w:abstractNumId w:val="29"/>
  </w:num>
  <w:num w:numId="7" w16cid:durableId="1213232683">
    <w:abstractNumId w:val="53"/>
  </w:num>
  <w:num w:numId="8" w16cid:durableId="1293167638">
    <w:abstractNumId w:val="57"/>
  </w:num>
  <w:num w:numId="9" w16cid:durableId="646934199">
    <w:abstractNumId w:val="79"/>
  </w:num>
  <w:num w:numId="10" w16cid:durableId="1525248123">
    <w:abstractNumId w:val="80"/>
  </w:num>
  <w:num w:numId="11" w16cid:durableId="391661845">
    <w:abstractNumId w:val="31"/>
  </w:num>
  <w:num w:numId="12" w16cid:durableId="1970890529">
    <w:abstractNumId w:val="59"/>
  </w:num>
  <w:num w:numId="13" w16cid:durableId="1982225116">
    <w:abstractNumId w:val="61"/>
  </w:num>
  <w:num w:numId="14" w16cid:durableId="714087072">
    <w:abstractNumId w:val="84"/>
  </w:num>
  <w:num w:numId="15" w16cid:durableId="505831990">
    <w:abstractNumId w:val="18"/>
  </w:num>
  <w:num w:numId="16" w16cid:durableId="1151169792">
    <w:abstractNumId w:val="28"/>
  </w:num>
  <w:num w:numId="17" w16cid:durableId="1590312615">
    <w:abstractNumId w:val="72"/>
  </w:num>
  <w:num w:numId="18" w16cid:durableId="458230136">
    <w:abstractNumId w:val="55"/>
  </w:num>
  <w:num w:numId="19" w16cid:durableId="584072420">
    <w:abstractNumId w:val="32"/>
  </w:num>
  <w:num w:numId="20" w16cid:durableId="1824614785">
    <w:abstractNumId w:val="38"/>
  </w:num>
  <w:num w:numId="21" w16cid:durableId="175604938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6676432">
    <w:abstractNumId w:val="67"/>
  </w:num>
  <w:num w:numId="23" w16cid:durableId="49348940">
    <w:abstractNumId w:val="14"/>
  </w:num>
  <w:num w:numId="24" w16cid:durableId="484735754">
    <w:abstractNumId w:val="36"/>
  </w:num>
  <w:num w:numId="25" w16cid:durableId="1648902677">
    <w:abstractNumId w:val="45"/>
  </w:num>
  <w:num w:numId="26" w16cid:durableId="1942375126">
    <w:abstractNumId w:val="16"/>
  </w:num>
  <w:num w:numId="27" w16cid:durableId="1579755530">
    <w:abstractNumId w:val="81"/>
  </w:num>
  <w:num w:numId="28" w16cid:durableId="1493057424">
    <w:abstractNumId w:val="74"/>
  </w:num>
  <w:num w:numId="29" w16cid:durableId="502428757">
    <w:abstractNumId w:val="24"/>
  </w:num>
  <w:num w:numId="30" w16cid:durableId="1292400008">
    <w:abstractNumId w:val="66"/>
  </w:num>
  <w:num w:numId="31" w16cid:durableId="1586265077">
    <w:abstractNumId w:val="13"/>
  </w:num>
  <w:num w:numId="32" w16cid:durableId="144703946">
    <w:abstractNumId w:val="48"/>
  </w:num>
  <w:num w:numId="33" w16cid:durableId="1412237461">
    <w:abstractNumId w:val="62"/>
  </w:num>
  <w:num w:numId="34" w16cid:durableId="1648316663">
    <w:abstractNumId w:val="20"/>
  </w:num>
  <w:num w:numId="35" w16cid:durableId="1225529733">
    <w:abstractNumId w:val="64"/>
  </w:num>
  <w:num w:numId="36" w16cid:durableId="747993757">
    <w:abstractNumId w:val="44"/>
  </w:num>
  <w:num w:numId="37" w16cid:durableId="181117039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00963720">
    <w:abstractNumId w:val="35"/>
  </w:num>
  <w:num w:numId="39" w16cid:durableId="16593378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327491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39409576">
    <w:abstractNumId w:val="29"/>
  </w:num>
  <w:num w:numId="42" w16cid:durableId="195528922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438895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563869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28854432">
    <w:abstractNumId w:val="12"/>
  </w:num>
  <w:num w:numId="46" w16cid:durableId="2053729144">
    <w:abstractNumId w:val="85"/>
  </w:num>
  <w:num w:numId="47" w16cid:durableId="1982496737">
    <w:abstractNumId w:val="33"/>
  </w:num>
  <w:num w:numId="48" w16cid:durableId="696194442">
    <w:abstractNumId w:val="70"/>
  </w:num>
  <w:num w:numId="49" w16cid:durableId="492719064">
    <w:abstractNumId w:val="41"/>
  </w:num>
  <w:num w:numId="50" w16cid:durableId="1652370053">
    <w:abstractNumId w:val="52"/>
  </w:num>
  <w:num w:numId="51" w16cid:durableId="1162116291">
    <w:abstractNumId w:val="63"/>
  </w:num>
  <w:num w:numId="52" w16cid:durableId="1796216895">
    <w:abstractNumId w:val="86"/>
  </w:num>
  <w:num w:numId="53" w16cid:durableId="846599871">
    <w:abstractNumId w:val="75"/>
  </w:num>
  <w:num w:numId="54" w16cid:durableId="1454709081">
    <w:abstractNumId w:val="46"/>
  </w:num>
  <w:num w:numId="55" w16cid:durableId="595751858">
    <w:abstractNumId w:val="30"/>
  </w:num>
  <w:num w:numId="56" w16cid:durableId="330064158">
    <w:abstractNumId w:val="78"/>
  </w:num>
  <w:num w:numId="57" w16cid:durableId="1284189207">
    <w:abstractNumId w:val="58"/>
  </w:num>
  <w:num w:numId="58" w16cid:durableId="518201670">
    <w:abstractNumId w:val="69"/>
  </w:num>
  <w:num w:numId="59" w16cid:durableId="51006269">
    <w:abstractNumId w:val="39"/>
  </w:num>
  <w:num w:numId="60" w16cid:durableId="1868177742">
    <w:abstractNumId w:val="71"/>
  </w:num>
  <w:num w:numId="61" w16cid:durableId="2019233321">
    <w:abstractNumId w:val="82"/>
  </w:num>
  <w:num w:numId="62" w16cid:durableId="1812988314">
    <w:abstractNumId w:val="37"/>
  </w:num>
  <w:num w:numId="63" w16cid:durableId="916860002">
    <w:abstractNumId w:val="68"/>
  </w:num>
  <w:num w:numId="64" w16cid:durableId="384137291">
    <w:abstractNumId w:val="23"/>
  </w:num>
  <w:num w:numId="65" w16cid:durableId="783118608">
    <w:abstractNumId w:val="65"/>
  </w:num>
  <w:num w:numId="66" w16cid:durableId="836574094">
    <w:abstractNumId w:val="11"/>
  </w:num>
  <w:num w:numId="67" w16cid:durableId="2048021172">
    <w:abstractNumId w:val="43"/>
  </w:num>
  <w:num w:numId="68" w16cid:durableId="1767732120">
    <w:abstractNumId w:val="49"/>
  </w:num>
  <w:num w:numId="69" w16cid:durableId="1406758136">
    <w:abstractNumId w:val="51"/>
  </w:num>
  <w:num w:numId="70" w16cid:durableId="370813234">
    <w:abstractNumId w:val="27"/>
  </w:num>
  <w:num w:numId="71" w16cid:durableId="70392919">
    <w:abstractNumId w:val="54"/>
  </w:num>
  <w:num w:numId="72" w16cid:durableId="1162115161">
    <w:abstractNumId w:val="87"/>
  </w:num>
  <w:num w:numId="73" w16cid:durableId="716011376">
    <w:abstractNumId w:val="76"/>
  </w:num>
  <w:num w:numId="74" w16cid:durableId="1419595571">
    <w:abstractNumId w:val="19"/>
  </w:num>
  <w:num w:numId="75" w16cid:durableId="6384592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3820707">
    <w:abstractNumId w:val="47"/>
  </w:num>
  <w:num w:numId="77" w16cid:durableId="66108499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752198528">
    <w:abstractNumId w:val="56"/>
  </w:num>
  <w:num w:numId="79" w16cid:durableId="37266144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74364559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846130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71862752">
    <w:abstractNumId w:val="9"/>
  </w:num>
  <w:num w:numId="83" w16cid:durableId="983310655">
    <w:abstractNumId w:val="7"/>
  </w:num>
  <w:num w:numId="84" w16cid:durableId="143856359">
    <w:abstractNumId w:val="6"/>
  </w:num>
  <w:num w:numId="85" w16cid:durableId="1708800164">
    <w:abstractNumId w:val="5"/>
  </w:num>
  <w:num w:numId="86" w16cid:durableId="1086850751">
    <w:abstractNumId w:val="4"/>
  </w:num>
  <w:num w:numId="87" w16cid:durableId="1503545193">
    <w:abstractNumId w:val="8"/>
  </w:num>
  <w:num w:numId="88" w16cid:durableId="696463036">
    <w:abstractNumId w:val="3"/>
  </w:num>
  <w:num w:numId="89" w16cid:durableId="374356838">
    <w:abstractNumId w:val="2"/>
  </w:num>
  <w:num w:numId="90" w16cid:durableId="1933202047">
    <w:abstractNumId w:val="1"/>
  </w:num>
  <w:num w:numId="91" w16cid:durableId="504785454">
    <w:abstractNumId w:val="0"/>
  </w:num>
  <w:num w:numId="92" w16cid:durableId="1165511503">
    <w:abstractNumId w:val="10"/>
  </w:num>
  <w:num w:numId="93" w16cid:durableId="1813788752">
    <w:abstractNumId w:val="25"/>
  </w:num>
  <w:num w:numId="94" w16cid:durableId="1699163198">
    <w:abstractNumId w:val="40"/>
  </w:num>
  <w:num w:numId="95" w16cid:durableId="289014473">
    <w:abstractNumId w:val="34"/>
  </w:num>
  <w:num w:numId="96" w16cid:durableId="127062009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583343955">
    <w:abstractNumId w:val="17"/>
  </w:num>
  <w:num w:numId="98" w16cid:durableId="1245186326">
    <w:abstractNumId w:val="26"/>
  </w:num>
  <w:num w:numId="99" w16cid:durableId="2102870551">
    <w:abstractNumId w:val="42"/>
  </w:num>
  <w:num w:numId="100" w16cid:durableId="1972856188">
    <w:abstractNumId w:val="21"/>
  </w:num>
  <w:numIdMacAtCleanup w:val="9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87"/>
  <w:drawingGridVerticalSpacing w:val="127"/>
  <w:displayVerticalDrawingGridEvery w:val="2"/>
  <w:noPunctuationKerning/>
  <w:characterSpacingControl w:val="doNotCompress"/>
  <w:hdrShapeDefaults>
    <o:shapedefaults v:ext="edit" spidmax="2050"/>
  </w:hdrShapeDefaults>
  <w:footnotePr>
    <w:numFmt w:val="lowerLetter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endment No" w:val="{AmendmentNo}"/>
    <w:docVar w:name="Application Number" w:val="REMS Assessment"/>
    <w:docVar w:name="Confidential" w:val="Confidential"/>
    <w:docVar w:name="Date" w:val="{FinalDate}"/>
    <w:docVar w:name="Document Number" w:val="{DocumentNumber}"/>
    <w:docVar w:name="Document Type" w:val="{DocumentType}"/>
    <w:docVar w:name="Drug Substance" w:val="{DrugSubstance}"/>
    <w:docVar w:name="Formulation" w:val="{Formulation}"/>
    <w:docVar w:name="Indication" w:val="{Indication}"/>
    <w:docVar w:name="INN" w:val="{INN}"/>
    <w:docVar w:name="Period End Date" w:val="{PeriodEndDate}"/>
    <w:docVar w:name="Period Start Date" w:val="{PeriodStartDate}"/>
    <w:docVar w:name="Phase" w:val="{Phase}"/>
    <w:docVar w:name="Product Name" w:val="Fintepla"/>
    <w:docVar w:name="SP_INTERNAL_APPENDIX_TYPE" w:val="0"/>
    <w:docVar w:name="SP_INTERNAL_QA_CHECKS" w:val="00010000001000000001100"/>
    <w:docVar w:name="SP_INTERNAL_QA_FORM_POSITION" w:val="99 367"/>
    <w:docVar w:name="SP_INTERNAL_QA_OPTIONS" w:val="2"/>
    <w:docVar w:name="Sponsor Name" w:val="UCB"/>
    <w:docVar w:name="Study Number" w:val="{StudyNumber}"/>
    <w:docVar w:name="Study Number2" w:val="{StudyNumber2}"/>
    <w:docVar w:name="Study Ref No" w:val="{StudyRefNo}"/>
    <w:docVar w:name="Study Title" w:val="{StudyTitle}"/>
    <w:docVar w:name="Title" w:val="{DocumentTitle}"/>
  </w:docVars>
  <w:rsids>
    <w:rsidRoot w:val="00894F36"/>
    <w:rsid w:val="00001B94"/>
    <w:rsid w:val="00002933"/>
    <w:rsid w:val="00002AA9"/>
    <w:rsid w:val="00002C7E"/>
    <w:rsid w:val="000058C5"/>
    <w:rsid w:val="00005C15"/>
    <w:rsid w:val="000118F7"/>
    <w:rsid w:val="000119F5"/>
    <w:rsid w:val="000128F3"/>
    <w:rsid w:val="00012E59"/>
    <w:rsid w:val="00013942"/>
    <w:rsid w:val="00021C2B"/>
    <w:rsid w:val="0002217F"/>
    <w:rsid w:val="00023B23"/>
    <w:rsid w:val="00023F8A"/>
    <w:rsid w:val="0002405F"/>
    <w:rsid w:val="00024AAE"/>
    <w:rsid w:val="00024D17"/>
    <w:rsid w:val="000261C0"/>
    <w:rsid w:val="000261F4"/>
    <w:rsid w:val="00026D74"/>
    <w:rsid w:val="00027797"/>
    <w:rsid w:val="00030732"/>
    <w:rsid w:val="00030FC6"/>
    <w:rsid w:val="00031283"/>
    <w:rsid w:val="00035B6D"/>
    <w:rsid w:val="000414E4"/>
    <w:rsid w:val="00041D9B"/>
    <w:rsid w:val="00042E89"/>
    <w:rsid w:val="00043D03"/>
    <w:rsid w:val="00044E39"/>
    <w:rsid w:val="00044EF3"/>
    <w:rsid w:val="00045052"/>
    <w:rsid w:val="000452F0"/>
    <w:rsid w:val="000458A4"/>
    <w:rsid w:val="00045F1C"/>
    <w:rsid w:val="00046D2A"/>
    <w:rsid w:val="00047259"/>
    <w:rsid w:val="00047D68"/>
    <w:rsid w:val="00050EF6"/>
    <w:rsid w:val="000521F1"/>
    <w:rsid w:val="00052CDC"/>
    <w:rsid w:val="000536B0"/>
    <w:rsid w:val="00053FA7"/>
    <w:rsid w:val="00054029"/>
    <w:rsid w:val="00054F2F"/>
    <w:rsid w:val="000550B6"/>
    <w:rsid w:val="00055278"/>
    <w:rsid w:val="000563C9"/>
    <w:rsid w:val="000570EA"/>
    <w:rsid w:val="00057878"/>
    <w:rsid w:val="00060E79"/>
    <w:rsid w:val="00064964"/>
    <w:rsid w:val="00065725"/>
    <w:rsid w:val="00066080"/>
    <w:rsid w:val="0006760F"/>
    <w:rsid w:val="00067FE7"/>
    <w:rsid w:val="000714DD"/>
    <w:rsid w:val="00072A31"/>
    <w:rsid w:val="000737CD"/>
    <w:rsid w:val="00074730"/>
    <w:rsid w:val="00080B64"/>
    <w:rsid w:val="00083340"/>
    <w:rsid w:val="00083C2C"/>
    <w:rsid w:val="00084067"/>
    <w:rsid w:val="000843B9"/>
    <w:rsid w:val="00085E85"/>
    <w:rsid w:val="000874EA"/>
    <w:rsid w:val="00087BD8"/>
    <w:rsid w:val="000914EA"/>
    <w:rsid w:val="00093CF9"/>
    <w:rsid w:val="000953E1"/>
    <w:rsid w:val="00097EAB"/>
    <w:rsid w:val="000A02D1"/>
    <w:rsid w:val="000A0A8A"/>
    <w:rsid w:val="000A0D9C"/>
    <w:rsid w:val="000A120C"/>
    <w:rsid w:val="000A7153"/>
    <w:rsid w:val="000B28C6"/>
    <w:rsid w:val="000B38D8"/>
    <w:rsid w:val="000B42B4"/>
    <w:rsid w:val="000B44E3"/>
    <w:rsid w:val="000B6616"/>
    <w:rsid w:val="000B71E9"/>
    <w:rsid w:val="000B7FAD"/>
    <w:rsid w:val="000C039C"/>
    <w:rsid w:val="000C1D53"/>
    <w:rsid w:val="000C2329"/>
    <w:rsid w:val="000C44F0"/>
    <w:rsid w:val="000C4CBD"/>
    <w:rsid w:val="000C6458"/>
    <w:rsid w:val="000C72D6"/>
    <w:rsid w:val="000C74EA"/>
    <w:rsid w:val="000D188D"/>
    <w:rsid w:val="000D1D24"/>
    <w:rsid w:val="000D3902"/>
    <w:rsid w:val="000D41AA"/>
    <w:rsid w:val="000D5F5E"/>
    <w:rsid w:val="000D60D4"/>
    <w:rsid w:val="000D7B62"/>
    <w:rsid w:val="000E310E"/>
    <w:rsid w:val="000E4687"/>
    <w:rsid w:val="000E48E9"/>
    <w:rsid w:val="000E4C46"/>
    <w:rsid w:val="000E5744"/>
    <w:rsid w:val="000F061B"/>
    <w:rsid w:val="000F3B70"/>
    <w:rsid w:val="000F4F75"/>
    <w:rsid w:val="000F6173"/>
    <w:rsid w:val="000F627C"/>
    <w:rsid w:val="000F69A5"/>
    <w:rsid w:val="000F6C1A"/>
    <w:rsid w:val="00100084"/>
    <w:rsid w:val="0010060A"/>
    <w:rsid w:val="00101ACE"/>
    <w:rsid w:val="00104E06"/>
    <w:rsid w:val="00110A25"/>
    <w:rsid w:val="001116A5"/>
    <w:rsid w:val="00116DD2"/>
    <w:rsid w:val="001171ED"/>
    <w:rsid w:val="001209A2"/>
    <w:rsid w:val="001214F1"/>
    <w:rsid w:val="001215DC"/>
    <w:rsid w:val="00121EEE"/>
    <w:rsid w:val="001224AA"/>
    <w:rsid w:val="00123EA3"/>
    <w:rsid w:val="00125BB8"/>
    <w:rsid w:val="0012652F"/>
    <w:rsid w:val="001268D4"/>
    <w:rsid w:val="00126EFA"/>
    <w:rsid w:val="00130A78"/>
    <w:rsid w:val="00130F2C"/>
    <w:rsid w:val="001310DC"/>
    <w:rsid w:val="00131ABE"/>
    <w:rsid w:val="00132FE5"/>
    <w:rsid w:val="00133798"/>
    <w:rsid w:val="00133C63"/>
    <w:rsid w:val="001357B9"/>
    <w:rsid w:val="00136762"/>
    <w:rsid w:val="00136B67"/>
    <w:rsid w:val="00137F2C"/>
    <w:rsid w:val="00140980"/>
    <w:rsid w:val="00146938"/>
    <w:rsid w:val="001472EA"/>
    <w:rsid w:val="00150436"/>
    <w:rsid w:val="00153093"/>
    <w:rsid w:val="0015329D"/>
    <w:rsid w:val="001539AB"/>
    <w:rsid w:val="00153CD1"/>
    <w:rsid w:val="00153F2E"/>
    <w:rsid w:val="001542ED"/>
    <w:rsid w:val="00156356"/>
    <w:rsid w:val="001657B9"/>
    <w:rsid w:val="00167B39"/>
    <w:rsid w:val="001701EE"/>
    <w:rsid w:val="001704BA"/>
    <w:rsid w:val="001713C8"/>
    <w:rsid w:val="00174913"/>
    <w:rsid w:val="0017660C"/>
    <w:rsid w:val="0017710F"/>
    <w:rsid w:val="001804F6"/>
    <w:rsid w:val="00182610"/>
    <w:rsid w:val="00182EBF"/>
    <w:rsid w:val="00183E2F"/>
    <w:rsid w:val="001847A5"/>
    <w:rsid w:val="00185A46"/>
    <w:rsid w:val="00185D14"/>
    <w:rsid w:val="00190207"/>
    <w:rsid w:val="001917DE"/>
    <w:rsid w:val="00192BA0"/>
    <w:rsid w:val="00194324"/>
    <w:rsid w:val="00194D26"/>
    <w:rsid w:val="001A058D"/>
    <w:rsid w:val="001A1885"/>
    <w:rsid w:val="001A1A66"/>
    <w:rsid w:val="001A1B30"/>
    <w:rsid w:val="001A2219"/>
    <w:rsid w:val="001A236C"/>
    <w:rsid w:val="001A2378"/>
    <w:rsid w:val="001A3BD4"/>
    <w:rsid w:val="001A3E7D"/>
    <w:rsid w:val="001A4D30"/>
    <w:rsid w:val="001A4D4F"/>
    <w:rsid w:val="001B0315"/>
    <w:rsid w:val="001B29C8"/>
    <w:rsid w:val="001B364D"/>
    <w:rsid w:val="001B4DE7"/>
    <w:rsid w:val="001B58F8"/>
    <w:rsid w:val="001B599F"/>
    <w:rsid w:val="001B5F87"/>
    <w:rsid w:val="001B5FB9"/>
    <w:rsid w:val="001B66CE"/>
    <w:rsid w:val="001B70BC"/>
    <w:rsid w:val="001B7899"/>
    <w:rsid w:val="001C0AAC"/>
    <w:rsid w:val="001C397B"/>
    <w:rsid w:val="001C66A4"/>
    <w:rsid w:val="001D10A8"/>
    <w:rsid w:val="001D19FD"/>
    <w:rsid w:val="001D3031"/>
    <w:rsid w:val="001D6364"/>
    <w:rsid w:val="001D6AA1"/>
    <w:rsid w:val="001E0F56"/>
    <w:rsid w:val="001E1066"/>
    <w:rsid w:val="001E194B"/>
    <w:rsid w:val="001E25E3"/>
    <w:rsid w:val="001E3575"/>
    <w:rsid w:val="001E54C0"/>
    <w:rsid w:val="001E5789"/>
    <w:rsid w:val="001E6868"/>
    <w:rsid w:val="001F000B"/>
    <w:rsid w:val="001F245E"/>
    <w:rsid w:val="001F2923"/>
    <w:rsid w:val="001F3532"/>
    <w:rsid w:val="001F3FEF"/>
    <w:rsid w:val="001F7E1E"/>
    <w:rsid w:val="00200DB3"/>
    <w:rsid w:val="002022D8"/>
    <w:rsid w:val="002039D9"/>
    <w:rsid w:val="0020453A"/>
    <w:rsid w:val="0020551A"/>
    <w:rsid w:val="002067CB"/>
    <w:rsid w:val="00210A0A"/>
    <w:rsid w:val="00210C92"/>
    <w:rsid w:val="002129B1"/>
    <w:rsid w:val="002129FF"/>
    <w:rsid w:val="002142D4"/>
    <w:rsid w:val="0021471A"/>
    <w:rsid w:val="002219C3"/>
    <w:rsid w:val="0022203A"/>
    <w:rsid w:val="00223441"/>
    <w:rsid w:val="002236CE"/>
    <w:rsid w:val="00224889"/>
    <w:rsid w:val="002260D8"/>
    <w:rsid w:val="00226827"/>
    <w:rsid w:val="00226ECF"/>
    <w:rsid w:val="00227231"/>
    <w:rsid w:val="00230D95"/>
    <w:rsid w:val="00232089"/>
    <w:rsid w:val="00233662"/>
    <w:rsid w:val="00233A0E"/>
    <w:rsid w:val="00233A15"/>
    <w:rsid w:val="00236A77"/>
    <w:rsid w:val="00241623"/>
    <w:rsid w:val="00241B44"/>
    <w:rsid w:val="00242CDC"/>
    <w:rsid w:val="002435AB"/>
    <w:rsid w:val="00243D05"/>
    <w:rsid w:val="00243D0E"/>
    <w:rsid w:val="00245662"/>
    <w:rsid w:val="00245A22"/>
    <w:rsid w:val="00246D60"/>
    <w:rsid w:val="00247040"/>
    <w:rsid w:val="00247FFD"/>
    <w:rsid w:val="00250F95"/>
    <w:rsid w:val="00251BB1"/>
    <w:rsid w:val="00251F33"/>
    <w:rsid w:val="0025227E"/>
    <w:rsid w:val="002527FD"/>
    <w:rsid w:val="00252B2D"/>
    <w:rsid w:val="00252B4B"/>
    <w:rsid w:val="00252E30"/>
    <w:rsid w:val="00252F9D"/>
    <w:rsid w:val="00254248"/>
    <w:rsid w:val="00257921"/>
    <w:rsid w:val="00257B75"/>
    <w:rsid w:val="00261BC7"/>
    <w:rsid w:val="00261D05"/>
    <w:rsid w:val="00263692"/>
    <w:rsid w:val="00265D30"/>
    <w:rsid w:val="00266C85"/>
    <w:rsid w:val="00267194"/>
    <w:rsid w:val="00267A14"/>
    <w:rsid w:val="00271338"/>
    <w:rsid w:val="0027243F"/>
    <w:rsid w:val="00272595"/>
    <w:rsid w:val="00272F75"/>
    <w:rsid w:val="0027317A"/>
    <w:rsid w:val="002734D3"/>
    <w:rsid w:val="00273681"/>
    <w:rsid w:val="00276587"/>
    <w:rsid w:val="00276D5A"/>
    <w:rsid w:val="00280F4C"/>
    <w:rsid w:val="00281396"/>
    <w:rsid w:val="00281587"/>
    <w:rsid w:val="00281766"/>
    <w:rsid w:val="002831AE"/>
    <w:rsid w:val="0028645E"/>
    <w:rsid w:val="002903CB"/>
    <w:rsid w:val="00291A36"/>
    <w:rsid w:val="00292F46"/>
    <w:rsid w:val="00295011"/>
    <w:rsid w:val="00296D39"/>
    <w:rsid w:val="00297059"/>
    <w:rsid w:val="002972D3"/>
    <w:rsid w:val="002A063F"/>
    <w:rsid w:val="002A0CCB"/>
    <w:rsid w:val="002A15EA"/>
    <w:rsid w:val="002A1F21"/>
    <w:rsid w:val="002A24F2"/>
    <w:rsid w:val="002A3156"/>
    <w:rsid w:val="002A3D67"/>
    <w:rsid w:val="002A53F5"/>
    <w:rsid w:val="002A5F9C"/>
    <w:rsid w:val="002A762A"/>
    <w:rsid w:val="002B048A"/>
    <w:rsid w:val="002B33C3"/>
    <w:rsid w:val="002B3986"/>
    <w:rsid w:val="002B4310"/>
    <w:rsid w:val="002B55EC"/>
    <w:rsid w:val="002B64B4"/>
    <w:rsid w:val="002B65B8"/>
    <w:rsid w:val="002C0B4E"/>
    <w:rsid w:val="002C0F34"/>
    <w:rsid w:val="002C0FC8"/>
    <w:rsid w:val="002C4298"/>
    <w:rsid w:val="002C5594"/>
    <w:rsid w:val="002C5798"/>
    <w:rsid w:val="002C7717"/>
    <w:rsid w:val="002D034F"/>
    <w:rsid w:val="002D0487"/>
    <w:rsid w:val="002D3ECC"/>
    <w:rsid w:val="002D726E"/>
    <w:rsid w:val="002D79A2"/>
    <w:rsid w:val="002D7B2C"/>
    <w:rsid w:val="002E01EC"/>
    <w:rsid w:val="002E0C41"/>
    <w:rsid w:val="002E0DA1"/>
    <w:rsid w:val="002E1460"/>
    <w:rsid w:val="002E2BF4"/>
    <w:rsid w:val="002E4A83"/>
    <w:rsid w:val="002E5F02"/>
    <w:rsid w:val="002E65B9"/>
    <w:rsid w:val="002E6AF2"/>
    <w:rsid w:val="002E7BC5"/>
    <w:rsid w:val="002E7FF4"/>
    <w:rsid w:val="002F012A"/>
    <w:rsid w:val="002F08F4"/>
    <w:rsid w:val="002F1EE6"/>
    <w:rsid w:val="002F3C6B"/>
    <w:rsid w:val="002F467E"/>
    <w:rsid w:val="002F4AB8"/>
    <w:rsid w:val="002F511C"/>
    <w:rsid w:val="002F53F2"/>
    <w:rsid w:val="002F7267"/>
    <w:rsid w:val="002F736C"/>
    <w:rsid w:val="00300683"/>
    <w:rsid w:val="00300820"/>
    <w:rsid w:val="00300D85"/>
    <w:rsid w:val="0030105A"/>
    <w:rsid w:val="00301067"/>
    <w:rsid w:val="00305CEC"/>
    <w:rsid w:val="003065C8"/>
    <w:rsid w:val="003073AD"/>
    <w:rsid w:val="00307A5F"/>
    <w:rsid w:val="0031024B"/>
    <w:rsid w:val="00310360"/>
    <w:rsid w:val="00310E71"/>
    <w:rsid w:val="00311196"/>
    <w:rsid w:val="00312588"/>
    <w:rsid w:val="0031298A"/>
    <w:rsid w:val="00313BC2"/>
    <w:rsid w:val="00314716"/>
    <w:rsid w:val="00314D89"/>
    <w:rsid w:val="003168F6"/>
    <w:rsid w:val="00316DAD"/>
    <w:rsid w:val="00321DBE"/>
    <w:rsid w:val="003233A4"/>
    <w:rsid w:val="003235D9"/>
    <w:rsid w:val="00323AA5"/>
    <w:rsid w:val="00323D65"/>
    <w:rsid w:val="0032538A"/>
    <w:rsid w:val="0033088D"/>
    <w:rsid w:val="00330B4C"/>
    <w:rsid w:val="00332F5F"/>
    <w:rsid w:val="0033374D"/>
    <w:rsid w:val="00335A07"/>
    <w:rsid w:val="00337B3D"/>
    <w:rsid w:val="0034061B"/>
    <w:rsid w:val="003407D1"/>
    <w:rsid w:val="00341EE3"/>
    <w:rsid w:val="00343B47"/>
    <w:rsid w:val="00343D63"/>
    <w:rsid w:val="003441EA"/>
    <w:rsid w:val="00345017"/>
    <w:rsid w:val="00345322"/>
    <w:rsid w:val="00346254"/>
    <w:rsid w:val="0035097B"/>
    <w:rsid w:val="00351DB8"/>
    <w:rsid w:val="0035248C"/>
    <w:rsid w:val="00353511"/>
    <w:rsid w:val="0035406B"/>
    <w:rsid w:val="00354B3F"/>
    <w:rsid w:val="003566AC"/>
    <w:rsid w:val="00356C43"/>
    <w:rsid w:val="00356E05"/>
    <w:rsid w:val="00357031"/>
    <w:rsid w:val="003613D3"/>
    <w:rsid w:val="00361C25"/>
    <w:rsid w:val="00362D24"/>
    <w:rsid w:val="0036645C"/>
    <w:rsid w:val="003678E0"/>
    <w:rsid w:val="00367CBD"/>
    <w:rsid w:val="00370D9B"/>
    <w:rsid w:val="00371B2B"/>
    <w:rsid w:val="003724C7"/>
    <w:rsid w:val="00372869"/>
    <w:rsid w:val="00374BF9"/>
    <w:rsid w:val="00375B10"/>
    <w:rsid w:val="0037629F"/>
    <w:rsid w:val="0037789C"/>
    <w:rsid w:val="00377CE7"/>
    <w:rsid w:val="00380B92"/>
    <w:rsid w:val="00380F4C"/>
    <w:rsid w:val="00381505"/>
    <w:rsid w:val="00381716"/>
    <w:rsid w:val="00381722"/>
    <w:rsid w:val="003841B5"/>
    <w:rsid w:val="003856C8"/>
    <w:rsid w:val="00385E37"/>
    <w:rsid w:val="00385E53"/>
    <w:rsid w:val="0038658D"/>
    <w:rsid w:val="00386C29"/>
    <w:rsid w:val="00387130"/>
    <w:rsid w:val="00387195"/>
    <w:rsid w:val="00387837"/>
    <w:rsid w:val="00387EF4"/>
    <w:rsid w:val="00390A08"/>
    <w:rsid w:val="003913C7"/>
    <w:rsid w:val="00391C73"/>
    <w:rsid w:val="0039219E"/>
    <w:rsid w:val="003924BF"/>
    <w:rsid w:val="00392EF2"/>
    <w:rsid w:val="0039320A"/>
    <w:rsid w:val="003937FC"/>
    <w:rsid w:val="00394C10"/>
    <w:rsid w:val="0039766D"/>
    <w:rsid w:val="00397E1D"/>
    <w:rsid w:val="003A24F8"/>
    <w:rsid w:val="003A27FB"/>
    <w:rsid w:val="003A2F91"/>
    <w:rsid w:val="003A4B1A"/>
    <w:rsid w:val="003A4B81"/>
    <w:rsid w:val="003A5235"/>
    <w:rsid w:val="003B0717"/>
    <w:rsid w:val="003B261C"/>
    <w:rsid w:val="003B26C7"/>
    <w:rsid w:val="003B30A8"/>
    <w:rsid w:val="003B38A2"/>
    <w:rsid w:val="003B4786"/>
    <w:rsid w:val="003B485D"/>
    <w:rsid w:val="003B587C"/>
    <w:rsid w:val="003B5B5F"/>
    <w:rsid w:val="003B638F"/>
    <w:rsid w:val="003B77E3"/>
    <w:rsid w:val="003C074D"/>
    <w:rsid w:val="003C1072"/>
    <w:rsid w:val="003C13AF"/>
    <w:rsid w:val="003C3311"/>
    <w:rsid w:val="003C391F"/>
    <w:rsid w:val="003C44BD"/>
    <w:rsid w:val="003C4A36"/>
    <w:rsid w:val="003D1E44"/>
    <w:rsid w:val="003D1EAB"/>
    <w:rsid w:val="003D308A"/>
    <w:rsid w:val="003D3BCC"/>
    <w:rsid w:val="003D4638"/>
    <w:rsid w:val="003D4AE9"/>
    <w:rsid w:val="003D5B8F"/>
    <w:rsid w:val="003D6056"/>
    <w:rsid w:val="003D662F"/>
    <w:rsid w:val="003D7B22"/>
    <w:rsid w:val="003E0676"/>
    <w:rsid w:val="003E1F42"/>
    <w:rsid w:val="003E6C05"/>
    <w:rsid w:val="003E7795"/>
    <w:rsid w:val="003F0F8F"/>
    <w:rsid w:val="003F1877"/>
    <w:rsid w:val="003F41E9"/>
    <w:rsid w:val="003F5E18"/>
    <w:rsid w:val="003F7DDE"/>
    <w:rsid w:val="004011FF"/>
    <w:rsid w:val="00401D2B"/>
    <w:rsid w:val="00402134"/>
    <w:rsid w:val="004022E7"/>
    <w:rsid w:val="004029DA"/>
    <w:rsid w:val="004030FD"/>
    <w:rsid w:val="00404B1B"/>
    <w:rsid w:val="0040591C"/>
    <w:rsid w:val="00406827"/>
    <w:rsid w:val="00406DFE"/>
    <w:rsid w:val="004102A9"/>
    <w:rsid w:val="00410371"/>
    <w:rsid w:val="004107BE"/>
    <w:rsid w:val="004147B9"/>
    <w:rsid w:val="00414B51"/>
    <w:rsid w:val="00414CE7"/>
    <w:rsid w:val="00423828"/>
    <w:rsid w:val="0042505D"/>
    <w:rsid w:val="00426298"/>
    <w:rsid w:val="004265F6"/>
    <w:rsid w:val="00430DE4"/>
    <w:rsid w:val="00430DF4"/>
    <w:rsid w:val="0043278E"/>
    <w:rsid w:val="004329CB"/>
    <w:rsid w:val="0044009A"/>
    <w:rsid w:val="0044211F"/>
    <w:rsid w:val="00442AC8"/>
    <w:rsid w:val="0044503D"/>
    <w:rsid w:val="00445EA0"/>
    <w:rsid w:val="00450447"/>
    <w:rsid w:val="0045080C"/>
    <w:rsid w:val="00451B4E"/>
    <w:rsid w:val="00454C98"/>
    <w:rsid w:val="00455787"/>
    <w:rsid w:val="00455F91"/>
    <w:rsid w:val="00455FA1"/>
    <w:rsid w:val="00460230"/>
    <w:rsid w:val="00465E97"/>
    <w:rsid w:val="00466344"/>
    <w:rsid w:val="00466B07"/>
    <w:rsid w:val="00467295"/>
    <w:rsid w:val="00467439"/>
    <w:rsid w:val="00467856"/>
    <w:rsid w:val="00470A53"/>
    <w:rsid w:val="00470D62"/>
    <w:rsid w:val="00471911"/>
    <w:rsid w:val="00474086"/>
    <w:rsid w:val="00474623"/>
    <w:rsid w:val="00474673"/>
    <w:rsid w:val="00474C85"/>
    <w:rsid w:val="00474F46"/>
    <w:rsid w:val="00475285"/>
    <w:rsid w:val="004768E3"/>
    <w:rsid w:val="0047792D"/>
    <w:rsid w:val="00480BBA"/>
    <w:rsid w:val="00483C61"/>
    <w:rsid w:val="00483F7E"/>
    <w:rsid w:val="0048679D"/>
    <w:rsid w:val="00490917"/>
    <w:rsid w:val="0049123B"/>
    <w:rsid w:val="004916D1"/>
    <w:rsid w:val="0049277B"/>
    <w:rsid w:val="00494C96"/>
    <w:rsid w:val="00494EEB"/>
    <w:rsid w:val="00497086"/>
    <w:rsid w:val="004A1E33"/>
    <w:rsid w:val="004A434E"/>
    <w:rsid w:val="004A61B9"/>
    <w:rsid w:val="004A7530"/>
    <w:rsid w:val="004A760F"/>
    <w:rsid w:val="004A7D9C"/>
    <w:rsid w:val="004B0C95"/>
    <w:rsid w:val="004B0F96"/>
    <w:rsid w:val="004B183F"/>
    <w:rsid w:val="004B1974"/>
    <w:rsid w:val="004B238B"/>
    <w:rsid w:val="004B37F9"/>
    <w:rsid w:val="004B3DB0"/>
    <w:rsid w:val="004B3FB2"/>
    <w:rsid w:val="004B479E"/>
    <w:rsid w:val="004B55FA"/>
    <w:rsid w:val="004C007A"/>
    <w:rsid w:val="004C0651"/>
    <w:rsid w:val="004C0AC8"/>
    <w:rsid w:val="004C1636"/>
    <w:rsid w:val="004C1AD7"/>
    <w:rsid w:val="004C343E"/>
    <w:rsid w:val="004C4B58"/>
    <w:rsid w:val="004C618A"/>
    <w:rsid w:val="004D0E65"/>
    <w:rsid w:val="004D107F"/>
    <w:rsid w:val="004D1BFA"/>
    <w:rsid w:val="004D1C95"/>
    <w:rsid w:val="004D1E4B"/>
    <w:rsid w:val="004D1E6F"/>
    <w:rsid w:val="004D325A"/>
    <w:rsid w:val="004D33E4"/>
    <w:rsid w:val="004D37F2"/>
    <w:rsid w:val="004D780F"/>
    <w:rsid w:val="004D7822"/>
    <w:rsid w:val="004E30B1"/>
    <w:rsid w:val="004E3EF3"/>
    <w:rsid w:val="004E5800"/>
    <w:rsid w:val="004E6013"/>
    <w:rsid w:val="004E63A7"/>
    <w:rsid w:val="004E6E25"/>
    <w:rsid w:val="004E759B"/>
    <w:rsid w:val="004E7B07"/>
    <w:rsid w:val="004F00D1"/>
    <w:rsid w:val="004F1027"/>
    <w:rsid w:val="004F143B"/>
    <w:rsid w:val="004F4E33"/>
    <w:rsid w:val="0050147E"/>
    <w:rsid w:val="00504278"/>
    <w:rsid w:val="005045CD"/>
    <w:rsid w:val="005048B6"/>
    <w:rsid w:val="00505B3E"/>
    <w:rsid w:val="0050661D"/>
    <w:rsid w:val="00506DD9"/>
    <w:rsid w:val="0051080D"/>
    <w:rsid w:val="005109D4"/>
    <w:rsid w:val="00510DC0"/>
    <w:rsid w:val="005112B9"/>
    <w:rsid w:val="005121A6"/>
    <w:rsid w:val="00513BD0"/>
    <w:rsid w:val="00513F3C"/>
    <w:rsid w:val="00514779"/>
    <w:rsid w:val="0051582B"/>
    <w:rsid w:val="0051602A"/>
    <w:rsid w:val="0051658E"/>
    <w:rsid w:val="00516CCC"/>
    <w:rsid w:val="00517874"/>
    <w:rsid w:val="00517A7B"/>
    <w:rsid w:val="00521650"/>
    <w:rsid w:val="0052207B"/>
    <w:rsid w:val="005230DA"/>
    <w:rsid w:val="00523D87"/>
    <w:rsid w:val="00524398"/>
    <w:rsid w:val="00524C61"/>
    <w:rsid w:val="00525256"/>
    <w:rsid w:val="00525AA0"/>
    <w:rsid w:val="00526C97"/>
    <w:rsid w:val="00527FE4"/>
    <w:rsid w:val="005311B0"/>
    <w:rsid w:val="005312E1"/>
    <w:rsid w:val="005320BA"/>
    <w:rsid w:val="005335FA"/>
    <w:rsid w:val="00534069"/>
    <w:rsid w:val="005342CB"/>
    <w:rsid w:val="00535B75"/>
    <w:rsid w:val="00536C73"/>
    <w:rsid w:val="005415A7"/>
    <w:rsid w:val="00541814"/>
    <w:rsid w:val="00542835"/>
    <w:rsid w:val="00542E0B"/>
    <w:rsid w:val="00547A89"/>
    <w:rsid w:val="00547ADC"/>
    <w:rsid w:val="00552F05"/>
    <w:rsid w:val="005553BE"/>
    <w:rsid w:val="00555FDC"/>
    <w:rsid w:val="005574D3"/>
    <w:rsid w:val="00560070"/>
    <w:rsid w:val="005618B2"/>
    <w:rsid w:val="005621D1"/>
    <w:rsid w:val="00564757"/>
    <w:rsid w:val="00564C0A"/>
    <w:rsid w:val="00565B62"/>
    <w:rsid w:val="00571877"/>
    <w:rsid w:val="00576D02"/>
    <w:rsid w:val="00577670"/>
    <w:rsid w:val="00580B0E"/>
    <w:rsid w:val="005839A6"/>
    <w:rsid w:val="00583F9D"/>
    <w:rsid w:val="00585F16"/>
    <w:rsid w:val="00587E67"/>
    <w:rsid w:val="00590A65"/>
    <w:rsid w:val="0059355B"/>
    <w:rsid w:val="00593AC4"/>
    <w:rsid w:val="00596637"/>
    <w:rsid w:val="00597404"/>
    <w:rsid w:val="00597868"/>
    <w:rsid w:val="005A5026"/>
    <w:rsid w:val="005A53B4"/>
    <w:rsid w:val="005A7309"/>
    <w:rsid w:val="005A7C4A"/>
    <w:rsid w:val="005A7FDD"/>
    <w:rsid w:val="005B06E6"/>
    <w:rsid w:val="005B14F5"/>
    <w:rsid w:val="005B1915"/>
    <w:rsid w:val="005B2220"/>
    <w:rsid w:val="005B2570"/>
    <w:rsid w:val="005B2DEE"/>
    <w:rsid w:val="005B5F95"/>
    <w:rsid w:val="005C071B"/>
    <w:rsid w:val="005C20C8"/>
    <w:rsid w:val="005C24E1"/>
    <w:rsid w:val="005C2641"/>
    <w:rsid w:val="005C363C"/>
    <w:rsid w:val="005C3DA1"/>
    <w:rsid w:val="005C3FD3"/>
    <w:rsid w:val="005C4A60"/>
    <w:rsid w:val="005D0338"/>
    <w:rsid w:val="005D09C0"/>
    <w:rsid w:val="005D0C86"/>
    <w:rsid w:val="005D22D3"/>
    <w:rsid w:val="005D3906"/>
    <w:rsid w:val="005D4CCA"/>
    <w:rsid w:val="005D7C1A"/>
    <w:rsid w:val="005E07AF"/>
    <w:rsid w:val="005E1106"/>
    <w:rsid w:val="005E14E2"/>
    <w:rsid w:val="005E22BC"/>
    <w:rsid w:val="005E26BD"/>
    <w:rsid w:val="005E2E03"/>
    <w:rsid w:val="005E3119"/>
    <w:rsid w:val="005E3BDC"/>
    <w:rsid w:val="005E3C11"/>
    <w:rsid w:val="005E617A"/>
    <w:rsid w:val="005E63C2"/>
    <w:rsid w:val="005F1A9E"/>
    <w:rsid w:val="005F3B51"/>
    <w:rsid w:val="005F436F"/>
    <w:rsid w:val="005F496A"/>
    <w:rsid w:val="005F4972"/>
    <w:rsid w:val="005F6E27"/>
    <w:rsid w:val="006008CF"/>
    <w:rsid w:val="00600F1E"/>
    <w:rsid w:val="006034A5"/>
    <w:rsid w:val="00606ADD"/>
    <w:rsid w:val="0060721F"/>
    <w:rsid w:val="00610CB2"/>
    <w:rsid w:val="00611141"/>
    <w:rsid w:val="00611705"/>
    <w:rsid w:val="00611DED"/>
    <w:rsid w:val="0061218D"/>
    <w:rsid w:val="006121B6"/>
    <w:rsid w:val="00612293"/>
    <w:rsid w:val="0061337B"/>
    <w:rsid w:val="00613843"/>
    <w:rsid w:val="006158C0"/>
    <w:rsid w:val="00616DC4"/>
    <w:rsid w:val="00616E74"/>
    <w:rsid w:val="006170F4"/>
    <w:rsid w:val="006210DA"/>
    <w:rsid w:val="00621309"/>
    <w:rsid w:val="00623614"/>
    <w:rsid w:val="0062593C"/>
    <w:rsid w:val="006268CD"/>
    <w:rsid w:val="0062756B"/>
    <w:rsid w:val="00630B00"/>
    <w:rsid w:val="00630B53"/>
    <w:rsid w:val="006310E2"/>
    <w:rsid w:val="00635A60"/>
    <w:rsid w:val="00636BE7"/>
    <w:rsid w:val="00636D91"/>
    <w:rsid w:val="00641230"/>
    <w:rsid w:val="006421CC"/>
    <w:rsid w:val="00644485"/>
    <w:rsid w:val="00645866"/>
    <w:rsid w:val="00647519"/>
    <w:rsid w:val="00647935"/>
    <w:rsid w:val="00647B17"/>
    <w:rsid w:val="006503B7"/>
    <w:rsid w:val="006532B8"/>
    <w:rsid w:val="00654B7B"/>
    <w:rsid w:val="00656903"/>
    <w:rsid w:val="00656BF5"/>
    <w:rsid w:val="006573B2"/>
    <w:rsid w:val="00657D40"/>
    <w:rsid w:val="00663EC9"/>
    <w:rsid w:val="006642F9"/>
    <w:rsid w:val="00665C3A"/>
    <w:rsid w:val="00665D92"/>
    <w:rsid w:val="00665F45"/>
    <w:rsid w:val="00665FB0"/>
    <w:rsid w:val="00667737"/>
    <w:rsid w:val="00667C97"/>
    <w:rsid w:val="00670942"/>
    <w:rsid w:val="00671FC1"/>
    <w:rsid w:val="00674941"/>
    <w:rsid w:val="00675C8C"/>
    <w:rsid w:val="0067772A"/>
    <w:rsid w:val="00680BE3"/>
    <w:rsid w:val="00681AF5"/>
    <w:rsid w:val="0068337F"/>
    <w:rsid w:val="006847CC"/>
    <w:rsid w:val="0068508C"/>
    <w:rsid w:val="00686F7F"/>
    <w:rsid w:val="0068723F"/>
    <w:rsid w:val="006904B3"/>
    <w:rsid w:val="00691CB5"/>
    <w:rsid w:val="006925A3"/>
    <w:rsid w:val="0069368E"/>
    <w:rsid w:val="0069595D"/>
    <w:rsid w:val="006A16A5"/>
    <w:rsid w:val="006A229C"/>
    <w:rsid w:val="006A31BF"/>
    <w:rsid w:val="006A34E4"/>
    <w:rsid w:val="006A5FE4"/>
    <w:rsid w:val="006A69B1"/>
    <w:rsid w:val="006B3C67"/>
    <w:rsid w:val="006B3CFD"/>
    <w:rsid w:val="006B4A18"/>
    <w:rsid w:val="006B55BB"/>
    <w:rsid w:val="006B5E73"/>
    <w:rsid w:val="006B7897"/>
    <w:rsid w:val="006C4080"/>
    <w:rsid w:val="006C5C87"/>
    <w:rsid w:val="006C6CDB"/>
    <w:rsid w:val="006D0EE3"/>
    <w:rsid w:val="006D1336"/>
    <w:rsid w:val="006D33ED"/>
    <w:rsid w:val="006D3BEA"/>
    <w:rsid w:val="006D5701"/>
    <w:rsid w:val="006D5789"/>
    <w:rsid w:val="006D5F8A"/>
    <w:rsid w:val="006E195E"/>
    <w:rsid w:val="006E219D"/>
    <w:rsid w:val="006E2B05"/>
    <w:rsid w:val="006E5FF4"/>
    <w:rsid w:val="006E6213"/>
    <w:rsid w:val="006E751C"/>
    <w:rsid w:val="006F1D47"/>
    <w:rsid w:val="006F1F5D"/>
    <w:rsid w:val="006F5058"/>
    <w:rsid w:val="006F5148"/>
    <w:rsid w:val="006F5DA5"/>
    <w:rsid w:val="007009C5"/>
    <w:rsid w:val="00701685"/>
    <w:rsid w:val="00701B61"/>
    <w:rsid w:val="007022D0"/>
    <w:rsid w:val="00702321"/>
    <w:rsid w:val="0070287D"/>
    <w:rsid w:val="00703DD2"/>
    <w:rsid w:val="00704BAC"/>
    <w:rsid w:val="007054FC"/>
    <w:rsid w:val="007059D0"/>
    <w:rsid w:val="007078AF"/>
    <w:rsid w:val="007102D4"/>
    <w:rsid w:val="00710849"/>
    <w:rsid w:val="00710EE4"/>
    <w:rsid w:val="0071170F"/>
    <w:rsid w:val="007121D0"/>
    <w:rsid w:val="00712269"/>
    <w:rsid w:val="00714D6A"/>
    <w:rsid w:val="007154C4"/>
    <w:rsid w:val="00715A59"/>
    <w:rsid w:val="00716851"/>
    <w:rsid w:val="007201F6"/>
    <w:rsid w:val="0072029B"/>
    <w:rsid w:val="00720E8F"/>
    <w:rsid w:val="007237BD"/>
    <w:rsid w:val="007247EF"/>
    <w:rsid w:val="00725FEE"/>
    <w:rsid w:val="007278F3"/>
    <w:rsid w:val="007300FA"/>
    <w:rsid w:val="00730E60"/>
    <w:rsid w:val="00731436"/>
    <w:rsid w:val="00732FC3"/>
    <w:rsid w:val="0073318F"/>
    <w:rsid w:val="0073750E"/>
    <w:rsid w:val="0074266C"/>
    <w:rsid w:val="007429BD"/>
    <w:rsid w:val="00743D66"/>
    <w:rsid w:val="00744608"/>
    <w:rsid w:val="00745A96"/>
    <w:rsid w:val="00745B4B"/>
    <w:rsid w:val="007522B2"/>
    <w:rsid w:val="007547AC"/>
    <w:rsid w:val="00755C57"/>
    <w:rsid w:val="00756263"/>
    <w:rsid w:val="00760060"/>
    <w:rsid w:val="00761F9D"/>
    <w:rsid w:val="00762577"/>
    <w:rsid w:val="00763BD3"/>
    <w:rsid w:val="00764241"/>
    <w:rsid w:val="00767471"/>
    <w:rsid w:val="00767D50"/>
    <w:rsid w:val="007715F9"/>
    <w:rsid w:val="007716D7"/>
    <w:rsid w:val="00771C0A"/>
    <w:rsid w:val="00772A5F"/>
    <w:rsid w:val="00775887"/>
    <w:rsid w:val="00777FC3"/>
    <w:rsid w:val="00780715"/>
    <w:rsid w:val="00780CEB"/>
    <w:rsid w:val="0078136F"/>
    <w:rsid w:val="00783564"/>
    <w:rsid w:val="00784882"/>
    <w:rsid w:val="00784A75"/>
    <w:rsid w:val="00785CAB"/>
    <w:rsid w:val="00786D9F"/>
    <w:rsid w:val="0078786F"/>
    <w:rsid w:val="00787EE6"/>
    <w:rsid w:val="00790242"/>
    <w:rsid w:val="0079111F"/>
    <w:rsid w:val="00791BDC"/>
    <w:rsid w:val="0079229B"/>
    <w:rsid w:val="00792F8F"/>
    <w:rsid w:val="00794163"/>
    <w:rsid w:val="007948C1"/>
    <w:rsid w:val="007949F7"/>
    <w:rsid w:val="00797CDC"/>
    <w:rsid w:val="00797F27"/>
    <w:rsid w:val="007A005B"/>
    <w:rsid w:val="007A012E"/>
    <w:rsid w:val="007A0760"/>
    <w:rsid w:val="007A0A1E"/>
    <w:rsid w:val="007A3DDA"/>
    <w:rsid w:val="007A5207"/>
    <w:rsid w:val="007A58FD"/>
    <w:rsid w:val="007A5AFE"/>
    <w:rsid w:val="007B2301"/>
    <w:rsid w:val="007B2669"/>
    <w:rsid w:val="007B2791"/>
    <w:rsid w:val="007B2A05"/>
    <w:rsid w:val="007B3C54"/>
    <w:rsid w:val="007B5A2F"/>
    <w:rsid w:val="007B5E0D"/>
    <w:rsid w:val="007B72A9"/>
    <w:rsid w:val="007C01E8"/>
    <w:rsid w:val="007C0B3D"/>
    <w:rsid w:val="007C26B1"/>
    <w:rsid w:val="007C41C7"/>
    <w:rsid w:val="007C5DEE"/>
    <w:rsid w:val="007C60FB"/>
    <w:rsid w:val="007C6162"/>
    <w:rsid w:val="007C63A3"/>
    <w:rsid w:val="007C66FC"/>
    <w:rsid w:val="007C7094"/>
    <w:rsid w:val="007C7D53"/>
    <w:rsid w:val="007D0A2D"/>
    <w:rsid w:val="007D2A01"/>
    <w:rsid w:val="007D60A7"/>
    <w:rsid w:val="007D63CE"/>
    <w:rsid w:val="007D68CE"/>
    <w:rsid w:val="007E0600"/>
    <w:rsid w:val="007E1CEF"/>
    <w:rsid w:val="007E2E42"/>
    <w:rsid w:val="007E3EC2"/>
    <w:rsid w:val="007E3F0E"/>
    <w:rsid w:val="007E58E8"/>
    <w:rsid w:val="007E740E"/>
    <w:rsid w:val="007E7A3E"/>
    <w:rsid w:val="007F0D0B"/>
    <w:rsid w:val="007F0F91"/>
    <w:rsid w:val="007F19AD"/>
    <w:rsid w:val="007F1A77"/>
    <w:rsid w:val="007F23DF"/>
    <w:rsid w:val="007F2982"/>
    <w:rsid w:val="007F32D3"/>
    <w:rsid w:val="007F32F2"/>
    <w:rsid w:val="007F3C7B"/>
    <w:rsid w:val="007F4674"/>
    <w:rsid w:val="007F71CB"/>
    <w:rsid w:val="00800B16"/>
    <w:rsid w:val="00800E4B"/>
    <w:rsid w:val="00802471"/>
    <w:rsid w:val="00802A66"/>
    <w:rsid w:val="00802AAD"/>
    <w:rsid w:val="008046FE"/>
    <w:rsid w:val="008052D3"/>
    <w:rsid w:val="008053C0"/>
    <w:rsid w:val="00805B43"/>
    <w:rsid w:val="008070DA"/>
    <w:rsid w:val="00807E3F"/>
    <w:rsid w:val="00811608"/>
    <w:rsid w:val="00812A5F"/>
    <w:rsid w:val="00813318"/>
    <w:rsid w:val="00815289"/>
    <w:rsid w:val="00816D96"/>
    <w:rsid w:val="00816E47"/>
    <w:rsid w:val="00821B89"/>
    <w:rsid w:val="00821F22"/>
    <w:rsid w:val="00824D2C"/>
    <w:rsid w:val="00824E30"/>
    <w:rsid w:val="00825213"/>
    <w:rsid w:val="00830050"/>
    <w:rsid w:val="008301E2"/>
    <w:rsid w:val="00830769"/>
    <w:rsid w:val="00831CBB"/>
    <w:rsid w:val="00831D73"/>
    <w:rsid w:val="00832539"/>
    <w:rsid w:val="00833E19"/>
    <w:rsid w:val="00834A53"/>
    <w:rsid w:val="0083610D"/>
    <w:rsid w:val="00836548"/>
    <w:rsid w:val="00836C2F"/>
    <w:rsid w:val="008378B8"/>
    <w:rsid w:val="00837A67"/>
    <w:rsid w:val="00837B65"/>
    <w:rsid w:val="00840AF0"/>
    <w:rsid w:val="00840B11"/>
    <w:rsid w:val="00840D4B"/>
    <w:rsid w:val="008418F5"/>
    <w:rsid w:val="0084506E"/>
    <w:rsid w:val="00845BBD"/>
    <w:rsid w:val="00846584"/>
    <w:rsid w:val="00847841"/>
    <w:rsid w:val="00847A2A"/>
    <w:rsid w:val="0085651B"/>
    <w:rsid w:val="00860546"/>
    <w:rsid w:val="00861ADD"/>
    <w:rsid w:val="00864C78"/>
    <w:rsid w:val="00867301"/>
    <w:rsid w:val="00867DA5"/>
    <w:rsid w:val="00871A24"/>
    <w:rsid w:val="0087300F"/>
    <w:rsid w:val="00874663"/>
    <w:rsid w:val="00875186"/>
    <w:rsid w:val="00875641"/>
    <w:rsid w:val="008757EC"/>
    <w:rsid w:val="008805C5"/>
    <w:rsid w:val="0088149B"/>
    <w:rsid w:val="00881F88"/>
    <w:rsid w:val="00884EDF"/>
    <w:rsid w:val="008856E8"/>
    <w:rsid w:val="00885C9E"/>
    <w:rsid w:val="00886A3C"/>
    <w:rsid w:val="00886EA2"/>
    <w:rsid w:val="00890188"/>
    <w:rsid w:val="0089068D"/>
    <w:rsid w:val="0089262D"/>
    <w:rsid w:val="0089265B"/>
    <w:rsid w:val="008944EA"/>
    <w:rsid w:val="008945C1"/>
    <w:rsid w:val="00894F36"/>
    <w:rsid w:val="0089639E"/>
    <w:rsid w:val="00897F98"/>
    <w:rsid w:val="008A1A2E"/>
    <w:rsid w:val="008A4CF3"/>
    <w:rsid w:val="008A5114"/>
    <w:rsid w:val="008A51B2"/>
    <w:rsid w:val="008B0528"/>
    <w:rsid w:val="008B2542"/>
    <w:rsid w:val="008B2DAA"/>
    <w:rsid w:val="008B358E"/>
    <w:rsid w:val="008B37A4"/>
    <w:rsid w:val="008B3BD2"/>
    <w:rsid w:val="008B603B"/>
    <w:rsid w:val="008B68B3"/>
    <w:rsid w:val="008C0F8E"/>
    <w:rsid w:val="008C1158"/>
    <w:rsid w:val="008C20BB"/>
    <w:rsid w:val="008C31D1"/>
    <w:rsid w:val="008C3FE2"/>
    <w:rsid w:val="008C68CE"/>
    <w:rsid w:val="008C6946"/>
    <w:rsid w:val="008C6ECB"/>
    <w:rsid w:val="008D042D"/>
    <w:rsid w:val="008D0564"/>
    <w:rsid w:val="008D0583"/>
    <w:rsid w:val="008D2451"/>
    <w:rsid w:val="008D2E40"/>
    <w:rsid w:val="008D3824"/>
    <w:rsid w:val="008D3E2F"/>
    <w:rsid w:val="008D492E"/>
    <w:rsid w:val="008D5945"/>
    <w:rsid w:val="008D6A21"/>
    <w:rsid w:val="008D6A25"/>
    <w:rsid w:val="008D6DE7"/>
    <w:rsid w:val="008D70B2"/>
    <w:rsid w:val="008E14E2"/>
    <w:rsid w:val="008E3054"/>
    <w:rsid w:val="008E5F8C"/>
    <w:rsid w:val="008E6FA5"/>
    <w:rsid w:val="008E7BD9"/>
    <w:rsid w:val="008F1AD0"/>
    <w:rsid w:val="008F2DE6"/>
    <w:rsid w:val="008F393A"/>
    <w:rsid w:val="008F3AB1"/>
    <w:rsid w:val="008F3C0D"/>
    <w:rsid w:val="008F3EB8"/>
    <w:rsid w:val="008F5EC4"/>
    <w:rsid w:val="008F6DAD"/>
    <w:rsid w:val="008F788C"/>
    <w:rsid w:val="008F7FF9"/>
    <w:rsid w:val="0090226A"/>
    <w:rsid w:val="00903AEE"/>
    <w:rsid w:val="00904268"/>
    <w:rsid w:val="009046CA"/>
    <w:rsid w:val="00904786"/>
    <w:rsid w:val="00905B47"/>
    <w:rsid w:val="0090631A"/>
    <w:rsid w:val="0090641B"/>
    <w:rsid w:val="00906E49"/>
    <w:rsid w:val="0090783D"/>
    <w:rsid w:val="00913FA8"/>
    <w:rsid w:val="00914F72"/>
    <w:rsid w:val="00915008"/>
    <w:rsid w:val="0091696D"/>
    <w:rsid w:val="00916B24"/>
    <w:rsid w:val="00920A62"/>
    <w:rsid w:val="00920BBF"/>
    <w:rsid w:val="00921140"/>
    <w:rsid w:val="00922862"/>
    <w:rsid w:val="00922958"/>
    <w:rsid w:val="0092311D"/>
    <w:rsid w:val="00923C84"/>
    <w:rsid w:val="009241EF"/>
    <w:rsid w:val="009258C6"/>
    <w:rsid w:val="00932816"/>
    <w:rsid w:val="00934421"/>
    <w:rsid w:val="009345BA"/>
    <w:rsid w:val="00934CBC"/>
    <w:rsid w:val="00935DE1"/>
    <w:rsid w:val="0093619E"/>
    <w:rsid w:val="00936446"/>
    <w:rsid w:val="00937528"/>
    <w:rsid w:val="0094054B"/>
    <w:rsid w:val="00940815"/>
    <w:rsid w:val="00940FBD"/>
    <w:rsid w:val="00942352"/>
    <w:rsid w:val="00942794"/>
    <w:rsid w:val="00943812"/>
    <w:rsid w:val="009439FD"/>
    <w:rsid w:val="00943D98"/>
    <w:rsid w:val="00944A1C"/>
    <w:rsid w:val="009510F1"/>
    <w:rsid w:val="00953251"/>
    <w:rsid w:val="009533B8"/>
    <w:rsid w:val="00953623"/>
    <w:rsid w:val="00954D3E"/>
    <w:rsid w:val="00955658"/>
    <w:rsid w:val="0095709A"/>
    <w:rsid w:val="00957671"/>
    <w:rsid w:val="0096065A"/>
    <w:rsid w:val="00960BAF"/>
    <w:rsid w:val="009611DC"/>
    <w:rsid w:val="0096202E"/>
    <w:rsid w:val="00962BDE"/>
    <w:rsid w:val="0096420E"/>
    <w:rsid w:val="00964867"/>
    <w:rsid w:val="009658EC"/>
    <w:rsid w:val="009659B9"/>
    <w:rsid w:val="00965DEF"/>
    <w:rsid w:val="009664B0"/>
    <w:rsid w:val="009672F0"/>
    <w:rsid w:val="00967EE7"/>
    <w:rsid w:val="009712AE"/>
    <w:rsid w:val="00971C11"/>
    <w:rsid w:val="00971EEA"/>
    <w:rsid w:val="00972000"/>
    <w:rsid w:val="00974007"/>
    <w:rsid w:val="00975D99"/>
    <w:rsid w:val="00976667"/>
    <w:rsid w:val="00976CA8"/>
    <w:rsid w:val="00977973"/>
    <w:rsid w:val="00977FEC"/>
    <w:rsid w:val="00980844"/>
    <w:rsid w:val="00982B2D"/>
    <w:rsid w:val="00983108"/>
    <w:rsid w:val="00984A7F"/>
    <w:rsid w:val="009855D0"/>
    <w:rsid w:val="00986989"/>
    <w:rsid w:val="00986D65"/>
    <w:rsid w:val="0098705F"/>
    <w:rsid w:val="00990BD0"/>
    <w:rsid w:val="00991505"/>
    <w:rsid w:val="0099239C"/>
    <w:rsid w:val="00992EB1"/>
    <w:rsid w:val="00992F74"/>
    <w:rsid w:val="00993552"/>
    <w:rsid w:val="00994337"/>
    <w:rsid w:val="009944DE"/>
    <w:rsid w:val="00995343"/>
    <w:rsid w:val="00995AD4"/>
    <w:rsid w:val="009962A8"/>
    <w:rsid w:val="00997FF0"/>
    <w:rsid w:val="009A06DA"/>
    <w:rsid w:val="009A1C15"/>
    <w:rsid w:val="009A3850"/>
    <w:rsid w:val="009A3A67"/>
    <w:rsid w:val="009A43EC"/>
    <w:rsid w:val="009A538B"/>
    <w:rsid w:val="009A54C9"/>
    <w:rsid w:val="009A557C"/>
    <w:rsid w:val="009A5C52"/>
    <w:rsid w:val="009A6435"/>
    <w:rsid w:val="009A6EA2"/>
    <w:rsid w:val="009A77BE"/>
    <w:rsid w:val="009A77DF"/>
    <w:rsid w:val="009A7D7E"/>
    <w:rsid w:val="009B09CD"/>
    <w:rsid w:val="009B1859"/>
    <w:rsid w:val="009B274F"/>
    <w:rsid w:val="009B4A2C"/>
    <w:rsid w:val="009B5E3F"/>
    <w:rsid w:val="009C04BC"/>
    <w:rsid w:val="009C0840"/>
    <w:rsid w:val="009C4241"/>
    <w:rsid w:val="009C541A"/>
    <w:rsid w:val="009C5547"/>
    <w:rsid w:val="009C5A57"/>
    <w:rsid w:val="009C5CC3"/>
    <w:rsid w:val="009C641D"/>
    <w:rsid w:val="009C6A66"/>
    <w:rsid w:val="009C7082"/>
    <w:rsid w:val="009C71BD"/>
    <w:rsid w:val="009D02FC"/>
    <w:rsid w:val="009D356F"/>
    <w:rsid w:val="009D5E1C"/>
    <w:rsid w:val="009E056B"/>
    <w:rsid w:val="009E0B78"/>
    <w:rsid w:val="009E0E09"/>
    <w:rsid w:val="009E1FFC"/>
    <w:rsid w:val="009E511C"/>
    <w:rsid w:val="009E53A0"/>
    <w:rsid w:val="009E6653"/>
    <w:rsid w:val="009E7B72"/>
    <w:rsid w:val="009F1053"/>
    <w:rsid w:val="009F205F"/>
    <w:rsid w:val="009F3231"/>
    <w:rsid w:val="009F4F05"/>
    <w:rsid w:val="009F530E"/>
    <w:rsid w:val="009F5E9C"/>
    <w:rsid w:val="009F664E"/>
    <w:rsid w:val="009F7555"/>
    <w:rsid w:val="009F7DEB"/>
    <w:rsid w:val="00A011D1"/>
    <w:rsid w:val="00A01325"/>
    <w:rsid w:val="00A01CF8"/>
    <w:rsid w:val="00A0227E"/>
    <w:rsid w:val="00A025DB"/>
    <w:rsid w:val="00A02F3C"/>
    <w:rsid w:val="00A0535D"/>
    <w:rsid w:val="00A07E9D"/>
    <w:rsid w:val="00A10951"/>
    <w:rsid w:val="00A12571"/>
    <w:rsid w:val="00A1451C"/>
    <w:rsid w:val="00A14C18"/>
    <w:rsid w:val="00A15AA1"/>
    <w:rsid w:val="00A17585"/>
    <w:rsid w:val="00A205E6"/>
    <w:rsid w:val="00A2321D"/>
    <w:rsid w:val="00A244F9"/>
    <w:rsid w:val="00A24DB0"/>
    <w:rsid w:val="00A2543B"/>
    <w:rsid w:val="00A25FEF"/>
    <w:rsid w:val="00A26012"/>
    <w:rsid w:val="00A26017"/>
    <w:rsid w:val="00A26FEB"/>
    <w:rsid w:val="00A2730F"/>
    <w:rsid w:val="00A27B3F"/>
    <w:rsid w:val="00A32C27"/>
    <w:rsid w:val="00A3339B"/>
    <w:rsid w:val="00A347FD"/>
    <w:rsid w:val="00A35348"/>
    <w:rsid w:val="00A37C25"/>
    <w:rsid w:val="00A37F6B"/>
    <w:rsid w:val="00A37FAB"/>
    <w:rsid w:val="00A4242B"/>
    <w:rsid w:val="00A43591"/>
    <w:rsid w:val="00A4420C"/>
    <w:rsid w:val="00A44E43"/>
    <w:rsid w:val="00A466BA"/>
    <w:rsid w:val="00A4673C"/>
    <w:rsid w:val="00A47367"/>
    <w:rsid w:val="00A50C9E"/>
    <w:rsid w:val="00A514E2"/>
    <w:rsid w:val="00A51655"/>
    <w:rsid w:val="00A51E79"/>
    <w:rsid w:val="00A528DE"/>
    <w:rsid w:val="00A52CB9"/>
    <w:rsid w:val="00A53CBB"/>
    <w:rsid w:val="00A5708F"/>
    <w:rsid w:val="00A57B8E"/>
    <w:rsid w:val="00A613D1"/>
    <w:rsid w:val="00A62E51"/>
    <w:rsid w:val="00A6450E"/>
    <w:rsid w:val="00A646D4"/>
    <w:rsid w:val="00A6489C"/>
    <w:rsid w:val="00A66C99"/>
    <w:rsid w:val="00A703E9"/>
    <w:rsid w:val="00A70A73"/>
    <w:rsid w:val="00A71216"/>
    <w:rsid w:val="00A720D7"/>
    <w:rsid w:val="00A7273F"/>
    <w:rsid w:val="00A73777"/>
    <w:rsid w:val="00A73ACF"/>
    <w:rsid w:val="00A73DBB"/>
    <w:rsid w:val="00A742E4"/>
    <w:rsid w:val="00A75912"/>
    <w:rsid w:val="00A76BD1"/>
    <w:rsid w:val="00A7731F"/>
    <w:rsid w:val="00A84D04"/>
    <w:rsid w:val="00A867C9"/>
    <w:rsid w:val="00A873C6"/>
    <w:rsid w:val="00A87E17"/>
    <w:rsid w:val="00A90E85"/>
    <w:rsid w:val="00A91612"/>
    <w:rsid w:val="00A916E4"/>
    <w:rsid w:val="00A92738"/>
    <w:rsid w:val="00A92C8B"/>
    <w:rsid w:val="00A94411"/>
    <w:rsid w:val="00A94AA0"/>
    <w:rsid w:val="00A94E32"/>
    <w:rsid w:val="00AA223A"/>
    <w:rsid w:val="00AA6FC2"/>
    <w:rsid w:val="00AA6FDB"/>
    <w:rsid w:val="00AA7034"/>
    <w:rsid w:val="00AB04EB"/>
    <w:rsid w:val="00AB3D8C"/>
    <w:rsid w:val="00AB3EE5"/>
    <w:rsid w:val="00AB6035"/>
    <w:rsid w:val="00AB74A3"/>
    <w:rsid w:val="00AC011B"/>
    <w:rsid w:val="00AC1F42"/>
    <w:rsid w:val="00AC255D"/>
    <w:rsid w:val="00AC3E2D"/>
    <w:rsid w:val="00AC5AB9"/>
    <w:rsid w:val="00AC7340"/>
    <w:rsid w:val="00AC77C5"/>
    <w:rsid w:val="00AD18B2"/>
    <w:rsid w:val="00AD1F2B"/>
    <w:rsid w:val="00AD27E7"/>
    <w:rsid w:val="00AD32B4"/>
    <w:rsid w:val="00AD3D2D"/>
    <w:rsid w:val="00AD3E2E"/>
    <w:rsid w:val="00AD45F5"/>
    <w:rsid w:val="00AD524C"/>
    <w:rsid w:val="00AD53F1"/>
    <w:rsid w:val="00AD6335"/>
    <w:rsid w:val="00AE03F8"/>
    <w:rsid w:val="00AE0518"/>
    <w:rsid w:val="00AE0EF0"/>
    <w:rsid w:val="00AE15C0"/>
    <w:rsid w:val="00AE2F12"/>
    <w:rsid w:val="00AE3297"/>
    <w:rsid w:val="00AE353D"/>
    <w:rsid w:val="00AE4677"/>
    <w:rsid w:val="00AE47B7"/>
    <w:rsid w:val="00AE562C"/>
    <w:rsid w:val="00AE6393"/>
    <w:rsid w:val="00AE6DDB"/>
    <w:rsid w:val="00AF10B2"/>
    <w:rsid w:val="00AF1AB1"/>
    <w:rsid w:val="00AF1F48"/>
    <w:rsid w:val="00AF2A9C"/>
    <w:rsid w:val="00AF511C"/>
    <w:rsid w:val="00AF5308"/>
    <w:rsid w:val="00AF6FA3"/>
    <w:rsid w:val="00AF72D8"/>
    <w:rsid w:val="00AF76D2"/>
    <w:rsid w:val="00AF7F35"/>
    <w:rsid w:val="00B005DC"/>
    <w:rsid w:val="00B00C01"/>
    <w:rsid w:val="00B019F1"/>
    <w:rsid w:val="00B03EA0"/>
    <w:rsid w:val="00B03F14"/>
    <w:rsid w:val="00B069D5"/>
    <w:rsid w:val="00B06D9A"/>
    <w:rsid w:val="00B07209"/>
    <w:rsid w:val="00B0750E"/>
    <w:rsid w:val="00B11671"/>
    <w:rsid w:val="00B11D40"/>
    <w:rsid w:val="00B1400F"/>
    <w:rsid w:val="00B1494C"/>
    <w:rsid w:val="00B15FC7"/>
    <w:rsid w:val="00B16BE3"/>
    <w:rsid w:val="00B170C4"/>
    <w:rsid w:val="00B17699"/>
    <w:rsid w:val="00B21659"/>
    <w:rsid w:val="00B22FB4"/>
    <w:rsid w:val="00B24E49"/>
    <w:rsid w:val="00B25359"/>
    <w:rsid w:val="00B255A6"/>
    <w:rsid w:val="00B26695"/>
    <w:rsid w:val="00B271B4"/>
    <w:rsid w:val="00B27C25"/>
    <w:rsid w:val="00B30911"/>
    <w:rsid w:val="00B3240F"/>
    <w:rsid w:val="00B35D9C"/>
    <w:rsid w:val="00B361C9"/>
    <w:rsid w:val="00B36297"/>
    <w:rsid w:val="00B36DD2"/>
    <w:rsid w:val="00B408AB"/>
    <w:rsid w:val="00B41076"/>
    <w:rsid w:val="00B4114B"/>
    <w:rsid w:val="00B415BE"/>
    <w:rsid w:val="00B41EC7"/>
    <w:rsid w:val="00B432A2"/>
    <w:rsid w:val="00B43D77"/>
    <w:rsid w:val="00B455A9"/>
    <w:rsid w:val="00B45947"/>
    <w:rsid w:val="00B46B94"/>
    <w:rsid w:val="00B5018F"/>
    <w:rsid w:val="00B512FE"/>
    <w:rsid w:val="00B51806"/>
    <w:rsid w:val="00B52E53"/>
    <w:rsid w:val="00B54A98"/>
    <w:rsid w:val="00B56090"/>
    <w:rsid w:val="00B57397"/>
    <w:rsid w:val="00B60762"/>
    <w:rsid w:val="00B61BB6"/>
    <w:rsid w:val="00B62BEB"/>
    <w:rsid w:val="00B663CE"/>
    <w:rsid w:val="00B67406"/>
    <w:rsid w:val="00B71D40"/>
    <w:rsid w:val="00B728C2"/>
    <w:rsid w:val="00B73582"/>
    <w:rsid w:val="00B73AC4"/>
    <w:rsid w:val="00B7479B"/>
    <w:rsid w:val="00B76D17"/>
    <w:rsid w:val="00B83152"/>
    <w:rsid w:val="00B86827"/>
    <w:rsid w:val="00B86C33"/>
    <w:rsid w:val="00B933A0"/>
    <w:rsid w:val="00B9389F"/>
    <w:rsid w:val="00B93F1E"/>
    <w:rsid w:val="00B95390"/>
    <w:rsid w:val="00B97933"/>
    <w:rsid w:val="00BA0D67"/>
    <w:rsid w:val="00BA1212"/>
    <w:rsid w:val="00BA1EA4"/>
    <w:rsid w:val="00BA2D2F"/>
    <w:rsid w:val="00BA3502"/>
    <w:rsid w:val="00BA40D3"/>
    <w:rsid w:val="00BA4E69"/>
    <w:rsid w:val="00BA554F"/>
    <w:rsid w:val="00BA5BF9"/>
    <w:rsid w:val="00BA5D40"/>
    <w:rsid w:val="00BA762B"/>
    <w:rsid w:val="00BB1255"/>
    <w:rsid w:val="00BB1BE5"/>
    <w:rsid w:val="00BB2249"/>
    <w:rsid w:val="00BB3BB9"/>
    <w:rsid w:val="00BB4769"/>
    <w:rsid w:val="00BC27CB"/>
    <w:rsid w:val="00BC29C7"/>
    <w:rsid w:val="00BC2C84"/>
    <w:rsid w:val="00BC2CDB"/>
    <w:rsid w:val="00BC3F9E"/>
    <w:rsid w:val="00BC4DCA"/>
    <w:rsid w:val="00BC5CB0"/>
    <w:rsid w:val="00BC736C"/>
    <w:rsid w:val="00BD1848"/>
    <w:rsid w:val="00BD3C03"/>
    <w:rsid w:val="00BD3ED8"/>
    <w:rsid w:val="00BD41EA"/>
    <w:rsid w:val="00BD4982"/>
    <w:rsid w:val="00BD4A18"/>
    <w:rsid w:val="00BD5857"/>
    <w:rsid w:val="00BD5D3B"/>
    <w:rsid w:val="00BE0610"/>
    <w:rsid w:val="00BE36F0"/>
    <w:rsid w:val="00BE4376"/>
    <w:rsid w:val="00BE4F13"/>
    <w:rsid w:val="00BE537C"/>
    <w:rsid w:val="00BE6945"/>
    <w:rsid w:val="00BE6BD6"/>
    <w:rsid w:val="00BE6EC8"/>
    <w:rsid w:val="00BE739B"/>
    <w:rsid w:val="00BE7739"/>
    <w:rsid w:val="00BE7D17"/>
    <w:rsid w:val="00BF0834"/>
    <w:rsid w:val="00BF19B4"/>
    <w:rsid w:val="00BF1F74"/>
    <w:rsid w:val="00BF2106"/>
    <w:rsid w:val="00BF2C2D"/>
    <w:rsid w:val="00BF5787"/>
    <w:rsid w:val="00BF5AA6"/>
    <w:rsid w:val="00BF68E8"/>
    <w:rsid w:val="00BF69B3"/>
    <w:rsid w:val="00BF72F0"/>
    <w:rsid w:val="00BF7BC0"/>
    <w:rsid w:val="00BF7FBF"/>
    <w:rsid w:val="00C00A5E"/>
    <w:rsid w:val="00C01412"/>
    <w:rsid w:val="00C01D94"/>
    <w:rsid w:val="00C026FA"/>
    <w:rsid w:val="00C03A75"/>
    <w:rsid w:val="00C04D56"/>
    <w:rsid w:val="00C0533D"/>
    <w:rsid w:val="00C07262"/>
    <w:rsid w:val="00C100C9"/>
    <w:rsid w:val="00C10AA1"/>
    <w:rsid w:val="00C11FFC"/>
    <w:rsid w:val="00C120FE"/>
    <w:rsid w:val="00C12C1C"/>
    <w:rsid w:val="00C142A0"/>
    <w:rsid w:val="00C153D4"/>
    <w:rsid w:val="00C201ED"/>
    <w:rsid w:val="00C20B83"/>
    <w:rsid w:val="00C20CAF"/>
    <w:rsid w:val="00C2135D"/>
    <w:rsid w:val="00C227A6"/>
    <w:rsid w:val="00C237D9"/>
    <w:rsid w:val="00C24543"/>
    <w:rsid w:val="00C24E7C"/>
    <w:rsid w:val="00C2663C"/>
    <w:rsid w:val="00C27325"/>
    <w:rsid w:val="00C274DF"/>
    <w:rsid w:val="00C309B2"/>
    <w:rsid w:val="00C30D4F"/>
    <w:rsid w:val="00C31D22"/>
    <w:rsid w:val="00C32450"/>
    <w:rsid w:val="00C32590"/>
    <w:rsid w:val="00C34325"/>
    <w:rsid w:val="00C355F2"/>
    <w:rsid w:val="00C367F1"/>
    <w:rsid w:val="00C43389"/>
    <w:rsid w:val="00C44F5E"/>
    <w:rsid w:val="00C467E9"/>
    <w:rsid w:val="00C46D92"/>
    <w:rsid w:val="00C47417"/>
    <w:rsid w:val="00C478EF"/>
    <w:rsid w:val="00C47A77"/>
    <w:rsid w:val="00C51BD7"/>
    <w:rsid w:val="00C51F0D"/>
    <w:rsid w:val="00C5224E"/>
    <w:rsid w:val="00C52E3F"/>
    <w:rsid w:val="00C531F7"/>
    <w:rsid w:val="00C536D9"/>
    <w:rsid w:val="00C53A0A"/>
    <w:rsid w:val="00C53CAF"/>
    <w:rsid w:val="00C60363"/>
    <w:rsid w:val="00C60BEE"/>
    <w:rsid w:val="00C60DBF"/>
    <w:rsid w:val="00C6101E"/>
    <w:rsid w:val="00C62C08"/>
    <w:rsid w:val="00C6544F"/>
    <w:rsid w:val="00C65AD3"/>
    <w:rsid w:val="00C66110"/>
    <w:rsid w:val="00C67561"/>
    <w:rsid w:val="00C70920"/>
    <w:rsid w:val="00C721E9"/>
    <w:rsid w:val="00C739A3"/>
    <w:rsid w:val="00C7421D"/>
    <w:rsid w:val="00C743A9"/>
    <w:rsid w:val="00C74EEA"/>
    <w:rsid w:val="00C75781"/>
    <w:rsid w:val="00C75902"/>
    <w:rsid w:val="00C75943"/>
    <w:rsid w:val="00C76B0E"/>
    <w:rsid w:val="00C77542"/>
    <w:rsid w:val="00C778AA"/>
    <w:rsid w:val="00C77AA6"/>
    <w:rsid w:val="00C8071F"/>
    <w:rsid w:val="00C81A0C"/>
    <w:rsid w:val="00C82080"/>
    <w:rsid w:val="00C82FB2"/>
    <w:rsid w:val="00C839B2"/>
    <w:rsid w:val="00C83C99"/>
    <w:rsid w:val="00C846F2"/>
    <w:rsid w:val="00C8483C"/>
    <w:rsid w:val="00C84F17"/>
    <w:rsid w:val="00C915B4"/>
    <w:rsid w:val="00C929A5"/>
    <w:rsid w:val="00C95F97"/>
    <w:rsid w:val="00CA0118"/>
    <w:rsid w:val="00CA0BCB"/>
    <w:rsid w:val="00CA18A9"/>
    <w:rsid w:val="00CA28E0"/>
    <w:rsid w:val="00CA37B8"/>
    <w:rsid w:val="00CA47C0"/>
    <w:rsid w:val="00CA49CF"/>
    <w:rsid w:val="00CA553D"/>
    <w:rsid w:val="00CA6CC4"/>
    <w:rsid w:val="00CA76FF"/>
    <w:rsid w:val="00CA7D70"/>
    <w:rsid w:val="00CB1DF8"/>
    <w:rsid w:val="00CB226E"/>
    <w:rsid w:val="00CB22C5"/>
    <w:rsid w:val="00CB2CA5"/>
    <w:rsid w:val="00CB361E"/>
    <w:rsid w:val="00CB5CBD"/>
    <w:rsid w:val="00CB69C8"/>
    <w:rsid w:val="00CC0AB8"/>
    <w:rsid w:val="00CC4A8E"/>
    <w:rsid w:val="00CC4CC5"/>
    <w:rsid w:val="00CD0E8B"/>
    <w:rsid w:val="00CD17FF"/>
    <w:rsid w:val="00CD247A"/>
    <w:rsid w:val="00CD4099"/>
    <w:rsid w:val="00CD46EB"/>
    <w:rsid w:val="00CD6CE5"/>
    <w:rsid w:val="00CD6CF3"/>
    <w:rsid w:val="00CE007D"/>
    <w:rsid w:val="00CE0BE5"/>
    <w:rsid w:val="00CE198E"/>
    <w:rsid w:val="00CE1C15"/>
    <w:rsid w:val="00CE2869"/>
    <w:rsid w:val="00CE3359"/>
    <w:rsid w:val="00CE3478"/>
    <w:rsid w:val="00CE544F"/>
    <w:rsid w:val="00CE5C44"/>
    <w:rsid w:val="00CE76BC"/>
    <w:rsid w:val="00CF1657"/>
    <w:rsid w:val="00CF18CE"/>
    <w:rsid w:val="00CF4316"/>
    <w:rsid w:val="00CF55B2"/>
    <w:rsid w:val="00CF6A91"/>
    <w:rsid w:val="00CF7D2B"/>
    <w:rsid w:val="00D00DE4"/>
    <w:rsid w:val="00D02808"/>
    <w:rsid w:val="00D034CB"/>
    <w:rsid w:val="00D04F24"/>
    <w:rsid w:val="00D0536A"/>
    <w:rsid w:val="00D059C5"/>
    <w:rsid w:val="00D06607"/>
    <w:rsid w:val="00D12332"/>
    <w:rsid w:val="00D14EFF"/>
    <w:rsid w:val="00D15351"/>
    <w:rsid w:val="00D1750E"/>
    <w:rsid w:val="00D17F0B"/>
    <w:rsid w:val="00D20FA9"/>
    <w:rsid w:val="00D23CD4"/>
    <w:rsid w:val="00D242E4"/>
    <w:rsid w:val="00D26110"/>
    <w:rsid w:val="00D27E02"/>
    <w:rsid w:val="00D31B66"/>
    <w:rsid w:val="00D31BD9"/>
    <w:rsid w:val="00D332D4"/>
    <w:rsid w:val="00D34738"/>
    <w:rsid w:val="00D36E97"/>
    <w:rsid w:val="00D40BE4"/>
    <w:rsid w:val="00D4119E"/>
    <w:rsid w:val="00D42321"/>
    <w:rsid w:val="00D423E7"/>
    <w:rsid w:val="00D42577"/>
    <w:rsid w:val="00D42BAB"/>
    <w:rsid w:val="00D43BB5"/>
    <w:rsid w:val="00D44E90"/>
    <w:rsid w:val="00D453BE"/>
    <w:rsid w:val="00D458E1"/>
    <w:rsid w:val="00D47614"/>
    <w:rsid w:val="00D500DA"/>
    <w:rsid w:val="00D51DD0"/>
    <w:rsid w:val="00D52315"/>
    <w:rsid w:val="00D5323C"/>
    <w:rsid w:val="00D53A33"/>
    <w:rsid w:val="00D5454B"/>
    <w:rsid w:val="00D55EE0"/>
    <w:rsid w:val="00D56BC9"/>
    <w:rsid w:val="00D57843"/>
    <w:rsid w:val="00D6024C"/>
    <w:rsid w:val="00D609C4"/>
    <w:rsid w:val="00D63850"/>
    <w:rsid w:val="00D63C1E"/>
    <w:rsid w:val="00D63C5E"/>
    <w:rsid w:val="00D63E4D"/>
    <w:rsid w:val="00D65FC3"/>
    <w:rsid w:val="00D710B7"/>
    <w:rsid w:val="00D72B43"/>
    <w:rsid w:val="00D749BF"/>
    <w:rsid w:val="00D75756"/>
    <w:rsid w:val="00D779E8"/>
    <w:rsid w:val="00D77BA5"/>
    <w:rsid w:val="00D803BB"/>
    <w:rsid w:val="00D81021"/>
    <w:rsid w:val="00D8173C"/>
    <w:rsid w:val="00D81ADB"/>
    <w:rsid w:val="00D8238B"/>
    <w:rsid w:val="00D84BFB"/>
    <w:rsid w:val="00D8597D"/>
    <w:rsid w:val="00D877D5"/>
    <w:rsid w:val="00D9138C"/>
    <w:rsid w:val="00D931F4"/>
    <w:rsid w:val="00D94489"/>
    <w:rsid w:val="00D951DA"/>
    <w:rsid w:val="00D956EE"/>
    <w:rsid w:val="00D96427"/>
    <w:rsid w:val="00DA034F"/>
    <w:rsid w:val="00DA07AB"/>
    <w:rsid w:val="00DA0B01"/>
    <w:rsid w:val="00DA1FD0"/>
    <w:rsid w:val="00DA3777"/>
    <w:rsid w:val="00DA3FDD"/>
    <w:rsid w:val="00DA6A93"/>
    <w:rsid w:val="00DA7492"/>
    <w:rsid w:val="00DB0D42"/>
    <w:rsid w:val="00DB202C"/>
    <w:rsid w:val="00DB2B13"/>
    <w:rsid w:val="00DB3949"/>
    <w:rsid w:val="00DB55CF"/>
    <w:rsid w:val="00DB60A2"/>
    <w:rsid w:val="00DB6B48"/>
    <w:rsid w:val="00DB6FA4"/>
    <w:rsid w:val="00DB77E1"/>
    <w:rsid w:val="00DC051E"/>
    <w:rsid w:val="00DC3409"/>
    <w:rsid w:val="00DC3A36"/>
    <w:rsid w:val="00DC421D"/>
    <w:rsid w:val="00DC43E0"/>
    <w:rsid w:val="00DC4C14"/>
    <w:rsid w:val="00DC52EA"/>
    <w:rsid w:val="00DD2E1F"/>
    <w:rsid w:val="00DD3114"/>
    <w:rsid w:val="00DD3767"/>
    <w:rsid w:val="00DD55F0"/>
    <w:rsid w:val="00DD66B3"/>
    <w:rsid w:val="00DE0AF7"/>
    <w:rsid w:val="00DE289A"/>
    <w:rsid w:val="00DE3D69"/>
    <w:rsid w:val="00DE44A0"/>
    <w:rsid w:val="00DE4F20"/>
    <w:rsid w:val="00DE55C7"/>
    <w:rsid w:val="00DE6E23"/>
    <w:rsid w:val="00DE77A9"/>
    <w:rsid w:val="00DE7A03"/>
    <w:rsid w:val="00DF3658"/>
    <w:rsid w:val="00DF3D01"/>
    <w:rsid w:val="00DF4DA0"/>
    <w:rsid w:val="00DF5481"/>
    <w:rsid w:val="00DF5BF8"/>
    <w:rsid w:val="00DF6090"/>
    <w:rsid w:val="00DF67F2"/>
    <w:rsid w:val="00DF6D31"/>
    <w:rsid w:val="00DF748F"/>
    <w:rsid w:val="00E01B7B"/>
    <w:rsid w:val="00E0220E"/>
    <w:rsid w:val="00E0576A"/>
    <w:rsid w:val="00E06D49"/>
    <w:rsid w:val="00E06DAB"/>
    <w:rsid w:val="00E1039C"/>
    <w:rsid w:val="00E10936"/>
    <w:rsid w:val="00E114E0"/>
    <w:rsid w:val="00E11C21"/>
    <w:rsid w:val="00E12A2A"/>
    <w:rsid w:val="00E13466"/>
    <w:rsid w:val="00E1460E"/>
    <w:rsid w:val="00E1509D"/>
    <w:rsid w:val="00E15214"/>
    <w:rsid w:val="00E153B2"/>
    <w:rsid w:val="00E15689"/>
    <w:rsid w:val="00E1740F"/>
    <w:rsid w:val="00E17D02"/>
    <w:rsid w:val="00E21211"/>
    <w:rsid w:val="00E23458"/>
    <w:rsid w:val="00E2565A"/>
    <w:rsid w:val="00E25AA9"/>
    <w:rsid w:val="00E2626C"/>
    <w:rsid w:val="00E26625"/>
    <w:rsid w:val="00E316E0"/>
    <w:rsid w:val="00E32D9F"/>
    <w:rsid w:val="00E33285"/>
    <w:rsid w:val="00E33FA3"/>
    <w:rsid w:val="00E35005"/>
    <w:rsid w:val="00E36F0D"/>
    <w:rsid w:val="00E42A4A"/>
    <w:rsid w:val="00E42C55"/>
    <w:rsid w:val="00E42E3F"/>
    <w:rsid w:val="00E43473"/>
    <w:rsid w:val="00E43778"/>
    <w:rsid w:val="00E43C24"/>
    <w:rsid w:val="00E44AE9"/>
    <w:rsid w:val="00E47230"/>
    <w:rsid w:val="00E50BD2"/>
    <w:rsid w:val="00E50FA2"/>
    <w:rsid w:val="00E52C0A"/>
    <w:rsid w:val="00E52E6A"/>
    <w:rsid w:val="00E54A4C"/>
    <w:rsid w:val="00E5530C"/>
    <w:rsid w:val="00E55B57"/>
    <w:rsid w:val="00E5663B"/>
    <w:rsid w:val="00E56A58"/>
    <w:rsid w:val="00E616BD"/>
    <w:rsid w:val="00E61814"/>
    <w:rsid w:val="00E61B28"/>
    <w:rsid w:val="00E62247"/>
    <w:rsid w:val="00E62CA5"/>
    <w:rsid w:val="00E63749"/>
    <w:rsid w:val="00E63C2D"/>
    <w:rsid w:val="00E64FD4"/>
    <w:rsid w:val="00E656BB"/>
    <w:rsid w:val="00E656DD"/>
    <w:rsid w:val="00E711A2"/>
    <w:rsid w:val="00E71D4B"/>
    <w:rsid w:val="00E71E20"/>
    <w:rsid w:val="00E74BC1"/>
    <w:rsid w:val="00E753D6"/>
    <w:rsid w:val="00E75586"/>
    <w:rsid w:val="00E76616"/>
    <w:rsid w:val="00E771AD"/>
    <w:rsid w:val="00E77D88"/>
    <w:rsid w:val="00E80B2C"/>
    <w:rsid w:val="00E82128"/>
    <w:rsid w:val="00E832D7"/>
    <w:rsid w:val="00E83DD3"/>
    <w:rsid w:val="00E840B9"/>
    <w:rsid w:val="00E841DC"/>
    <w:rsid w:val="00E85CC0"/>
    <w:rsid w:val="00E85F22"/>
    <w:rsid w:val="00E87B8A"/>
    <w:rsid w:val="00E91B58"/>
    <w:rsid w:val="00E9232F"/>
    <w:rsid w:val="00E93754"/>
    <w:rsid w:val="00E93F16"/>
    <w:rsid w:val="00E94995"/>
    <w:rsid w:val="00E95958"/>
    <w:rsid w:val="00E97014"/>
    <w:rsid w:val="00E97CA2"/>
    <w:rsid w:val="00EA08B5"/>
    <w:rsid w:val="00EA1DC2"/>
    <w:rsid w:val="00EA2D38"/>
    <w:rsid w:val="00EA47CF"/>
    <w:rsid w:val="00EA4800"/>
    <w:rsid w:val="00EA5151"/>
    <w:rsid w:val="00EA6B53"/>
    <w:rsid w:val="00EA713F"/>
    <w:rsid w:val="00EB0C20"/>
    <w:rsid w:val="00EB21B8"/>
    <w:rsid w:val="00EB263F"/>
    <w:rsid w:val="00EB3E68"/>
    <w:rsid w:val="00EB500F"/>
    <w:rsid w:val="00EB71A4"/>
    <w:rsid w:val="00EC06F7"/>
    <w:rsid w:val="00EC0EB0"/>
    <w:rsid w:val="00EC2C6F"/>
    <w:rsid w:val="00EC39B1"/>
    <w:rsid w:val="00EC4ECC"/>
    <w:rsid w:val="00EC769C"/>
    <w:rsid w:val="00ED69C1"/>
    <w:rsid w:val="00EE1607"/>
    <w:rsid w:val="00EE37E1"/>
    <w:rsid w:val="00EE7ED7"/>
    <w:rsid w:val="00EF0167"/>
    <w:rsid w:val="00EF1128"/>
    <w:rsid w:val="00EF3546"/>
    <w:rsid w:val="00EF39FD"/>
    <w:rsid w:val="00EF3E84"/>
    <w:rsid w:val="00EF4210"/>
    <w:rsid w:val="00EF46B9"/>
    <w:rsid w:val="00EF4DF2"/>
    <w:rsid w:val="00EF5C02"/>
    <w:rsid w:val="00EF6168"/>
    <w:rsid w:val="00EF64F1"/>
    <w:rsid w:val="00EF67A5"/>
    <w:rsid w:val="00EF765A"/>
    <w:rsid w:val="00EF79B8"/>
    <w:rsid w:val="00F005CC"/>
    <w:rsid w:val="00F00A5D"/>
    <w:rsid w:val="00F01161"/>
    <w:rsid w:val="00F016B4"/>
    <w:rsid w:val="00F03DF4"/>
    <w:rsid w:val="00F057EB"/>
    <w:rsid w:val="00F063D8"/>
    <w:rsid w:val="00F07907"/>
    <w:rsid w:val="00F13ECB"/>
    <w:rsid w:val="00F141B1"/>
    <w:rsid w:val="00F14B2E"/>
    <w:rsid w:val="00F15805"/>
    <w:rsid w:val="00F22964"/>
    <w:rsid w:val="00F22DF9"/>
    <w:rsid w:val="00F25DB9"/>
    <w:rsid w:val="00F26E3E"/>
    <w:rsid w:val="00F27486"/>
    <w:rsid w:val="00F27DD1"/>
    <w:rsid w:val="00F300F6"/>
    <w:rsid w:val="00F31777"/>
    <w:rsid w:val="00F31BD9"/>
    <w:rsid w:val="00F32C4C"/>
    <w:rsid w:val="00F32E5B"/>
    <w:rsid w:val="00F33057"/>
    <w:rsid w:val="00F368E6"/>
    <w:rsid w:val="00F37E66"/>
    <w:rsid w:val="00F40033"/>
    <w:rsid w:val="00F418AE"/>
    <w:rsid w:val="00F42401"/>
    <w:rsid w:val="00F445C5"/>
    <w:rsid w:val="00F44779"/>
    <w:rsid w:val="00F44A84"/>
    <w:rsid w:val="00F450ED"/>
    <w:rsid w:val="00F547CC"/>
    <w:rsid w:val="00F54AC3"/>
    <w:rsid w:val="00F553BA"/>
    <w:rsid w:val="00F5540B"/>
    <w:rsid w:val="00F55E03"/>
    <w:rsid w:val="00F5602D"/>
    <w:rsid w:val="00F5632D"/>
    <w:rsid w:val="00F565AA"/>
    <w:rsid w:val="00F668A3"/>
    <w:rsid w:val="00F67221"/>
    <w:rsid w:val="00F71EA1"/>
    <w:rsid w:val="00F72C65"/>
    <w:rsid w:val="00F73339"/>
    <w:rsid w:val="00F73CDE"/>
    <w:rsid w:val="00F74084"/>
    <w:rsid w:val="00F7466E"/>
    <w:rsid w:val="00F76837"/>
    <w:rsid w:val="00F76928"/>
    <w:rsid w:val="00F76B33"/>
    <w:rsid w:val="00F808F3"/>
    <w:rsid w:val="00F82431"/>
    <w:rsid w:val="00F8245D"/>
    <w:rsid w:val="00F82963"/>
    <w:rsid w:val="00F836B4"/>
    <w:rsid w:val="00F83864"/>
    <w:rsid w:val="00F83BE1"/>
    <w:rsid w:val="00F83C4F"/>
    <w:rsid w:val="00F841A7"/>
    <w:rsid w:val="00F8457F"/>
    <w:rsid w:val="00F8475A"/>
    <w:rsid w:val="00F84E59"/>
    <w:rsid w:val="00F855E9"/>
    <w:rsid w:val="00F86ACC"/>
    <w:rsid w:val="00F876CF"/>
    <w:rsid w:val="00F87E94"/>
    <w:rsid w:val="00F90F82"/>
    <w:rsid w:val="00F94816"/>
    <w:rsid w:val="00F96AA2"/>
    <w:rsid w:val="00F97B2B"/>
    <w:rsid w:val="00FA07A1"/>
    <w:rsid w:val="00FA0C22"/>
    <w:rsid w:val="00FA1ACA"/>
    <w:rsid w:val="00FA1FE2"/>
    <w:rsid w:val="00FA21C8"/>
    <w:rsid w:val="00FA256C"/>
    <w:rsid w:val="00FA27EC"/>
    <w:rsid w:val="00FA2914"/>
    <w:rsid w:val="00FA387B"/>
    <w:rsid w:val="00FA3F80"/>
    <w:rsid w:val="00FA5F4D"/>
    <w:rsid w:val="00FA7011"/>
    <w:rsid w:val="00FB105F"/>
    <w:rsid w:val="00FB11E5"/>
    <w:rsid w:val="00FB18F0"/>
    <w:rsid w:val="00FB20CF"/>
    <w:rsid w:val="00FB5AEB"/>
    <w:rsid w:val="00FB6611"/>
    <w:rsid w:val="00FB6850"/>
    <w:rsid w:val="00FB68E1"/>
    <w:rsid w:val="00FB7CA5"/>
    <w:rsid w:val="00FC1D19"/>
    <w:rsid w:val="00FC219E"/>
    <w:rsid w:val="00FC2BE2"/>
    <w:rsid w:val="00FC4FCB"/>
    <w:rsid w:val="00FC53BA"/>
    <w:rsid w:val="00FC57A3"/>
    <w:rsid w:val="00FC5C24"/>
    <w:rsid w:val="00FC6FCD"/>
    <w:rsid w:val="00FC731E"/>
    <w:rsid w:val="00FD0201"/>
    <w:rsid w:val="00FD34A3"/>
    <w:rsid w:val="00FD35ED"/>
    <w:rsid w:val="00FD3601"/>
    <w:rsid w:val="00FD661F"/>
    <w:rsid w:val="00FD7451"/>
    <w:rsid w:val="00FE0D17"/>
    <w:rsid w:val="00FE1CA7"/>
    <w:rsid w:val="00FE4748"/>
    <w:rsid w:val="00FE4A2D"/>
    <w:rsid w:val="00FE62B1"/>
    <w:rsid w:val="00FE7C5D"/>
    <w:rsid w:val="00FF4675"/>
    <w:rsid w:val="00FF4857"/>
    <w:rsid w:val="00FF510E"/>
    <w:rsid w:val="00FF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0FEF13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iPriority="0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849"/>
    <w:rPr>
      <w:rFonts w:cs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710849"/>
    <w:pPr>
      <w:keepNext/>
      <w:numPr>
        <w:numId w:val="97"/>
      </w:numPr>
      <w:spacing w:before="480" w:after="240"/>
      <w:outlineLvl w:val="0"/>
    </w:pPr>
    <w:rPr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710849"/>
    <w:pPr>
      <w:keepNext/>
      <w:numPr>
        <w:ilvl w:val="1"/>
        <w:numId w:val="97"/>
      </w:numPr>
      <w:spacing w:before="12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10849"/>
    <w:pPr>
      <w:keepNext/>
      <w:numPr>
        <w:ilvl w:val="2"/>
        <w:numId w:val="97"/>
      </w:numPr>
      <w:spacing w:after="12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710849"/>
    <w:pPr>
      <w:keepNext/>
      <w:numPr>
        <w:ilvl w:val="3"/>
        <w:numId w:val="97"/>
      </w:numPr>
      <w:spacing w:after="120"/>
      <w:outlineLvl w:val="3"/>
    </w:pPr>
    <w:rPr>
      <w:rFonts w:cs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710849"/>
    <w:pPr>
      <w:keepNext/>
      <w:numPr>
        <w:ilvl w:val="4"/>
        <w:numId w:val="97"/>
      </w:numPr>
      <w:spacing w:after="120"/>
      <w:outlineLvl w:val="4"/>
    </w:pPr>
    <w:rPr>
      <w:b/>
      <w:bCs/>
      <w:szCs w:val="26"/>
    </w:rPr>
  </w:style>
  <w:style w:type="paragraph" w:styleId="Heading6">
    <w:name w:val="heading 6"/>
    <w:basedOn w:val="Normal"/>
    <w:next w:val="Normal"/>
    <w:link w:val="Heading6Char"/>
    <w:qFormat/>
    <w:rsid w:val="00710849"/>
    <w:pPr>
      <w:keepNext/>
      <w:numPr>
        <w:ilvl w:val="5"/>
        <w:numId w:val="97"/>
      </w:numPr>
      <w:spacing w:after="120"/>
      <w:outlineLvl w:val="5"/>
    </w:pPr>
    <w:rPr>
      <w:rFonts w:cs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10849"/>
    <w:pPr>
      <w:numPr>
        <w:ilvl w:val="6"/>
        <w:numId w:val="97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710849"/>
    <w:pPr>
      <w:numPr>
        <w:ilvl w:val="7"/>
        <w:numId w:val="97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710849"/>
    <w:pPr>
      <w:numPr>
        <w:ilvl w:val="8"/>
        <w:numId w:val="97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7B65"/>
    <w:rPr>
      <w:rFonts w:cs="Arial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837B65"/>
    <w:rPr>
      <w:rFonts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837B65"/>
    <w:rPr>
      <w:rFonts w:cs="Arial"/>
      <w:b/>
      <w:sz w:val="24"/>
    </w:rPr>
  </w:style>
  <w:style w:type="character" w:customStyle="1" w:styleId="Heading4Char">
    <w:name w:val="Heading 4 Char"/>
    <w:basedOn w:val="DefaultParagraphFont"/>
    <w:link w:val="Heading4"/>
    <w:rsid w:val="00837B65"/>
    <w:rPr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837B65"/>
    <w:rPr>
      <w:rFonts w:cs="Arial"/>
      <w:b/>
      <w:bCs/>
      <w:sz w:val="24"/>
      <w:szCs w:val="26"/>
    </w:rPr>
  </w:style>
  <w:style w:type="character" w:customStyle="1" w:styleId="Heading6Char">
    <w:name w:val="Heading 6 Char"/>
    <w:basedOn w:val="DefaultParagraphFont"/>
    <w:link w:val="Heading6"/>
    <w:rsid w:val="00837B65"/>
    <w:rPr>
      <w:b/>
      <w:bCs/>
      <w:sz w:val="24"/>
      <w:szCs w:val="22"/>
    </w:rPr>
  </w:style>
  <w:style w:type="character" w:customStyle="1" w:styleId="Heading7Char">
    <w:name w:val="Heading 7 Char"/>
    <w:basedOn w:val="DefaultParagraphFont"/>
    <w:link w:val="Heading7"/>
    <w:rsid w:val="00837B65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837B65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837B65"/>
    <w:rPr>
      <w:rFonts w:ascii="Arial" w:hAnsi="Arial" w:cs="Arial"/>
      <w:sz w:val="22"/>
      <w:szCs w:val="22"/>
    </w:rPr>
  </w:style>
  <w:style w:type="paragraph" w:styleId="Caption">
    <w:name w:val="caption"/>
    <w:next w:val="C-BodyText"/>
    <w:link w:val="CaptionChar"/>
    <w:qFormat/>
    <w:rsid w:val="00710849"/>
    <w:pPr>
      <w:keepNext/>
      <w:keepLines/>
      <w:tabs>
        <w:tab w:val="left" w:pos="1440"/>
      </w:tabs>
      <w:spacing w:before="120" w:after="120" w:line="280" w:lineRule="atLeast"/>
      <w:ind w:left="1440" w:hanging="1440"/>
    </w:pPr>
    <w:rPr>
      <w:rFonts w:ascii="Arial" w:hAnsi="Arial"/>
      <w:b/>
      <w:bCs/>
      <w:sz w:val="24"/>
      <w:szCs w:val="24"/>
    </w:rPr>
  </w:style>
  <w:style w:type="paragraph" w:customStyle="1" w:styleId="C-BodyText">
    <w:name w:val="C-Body Text"/>
    <w:rsid w:val="00710849"/>
    <w:pPr>
      <w:spacing w:before="120" w:after="120" w:line="280" w:lineRule="atLeast"/>
    </w:pPr>
    <w:rPr>
      <w:sz w:val="24"/>
    </w:rPr>
  </w:style>
  <w:style w:type="paragraph" w:styleId="TOC1">
    <w:name w:val="toc 1"/>
    <w:next w:val="C-BodyText"/>
    <w:uiPriority w:val="39"/>
    <w:rsid w:val="00710849"/>
    <w:pPr>
      <w:tabs>
        <w:tab w:val="left" w:pos="475"/>
        <w:tab w:val="right" w:leader="dot" w:pos="9029"/>
      </w:tabs>
      <w:spacing w:before="60"/>
      <w:ind w:left="475" w:right="360" w:hanging="475"/>
    </w:pPr>
    <w:rPr>
      <w:rFonts w:cs="Arial"/>
      <w:caps/>
      <w:color w:val="0000FF"/>
      <w:sz w:val="24"/>
      <w:szCs w:val="24"/>
    </w:rPr>
  </w:style>
  <w:style w:type="paragraph" w:styleId="TOC2">
    <w:name w:val="toc 2"/>
    <w:basedOn w:val="TOC1"/>
    <w:next w:val="C-BodyText"/>
    <w:uiPriority w:val="39"/>
    <w:rsid w:val="00710849"/>
    <w:pPr>
      <w:tabs>
        <w:tab w:val="clear" w:pos="475"/>
        <w:tab w:val="left" w:pos="1080"/>
      </w:tabs>
      <w:ind w:left="720" w:hanging="720"/>
    </w:pPr>
    <w:rPr>
      <w:caps w:val="0"/>
    </w:rPr>
  </w:style>
  <w:style w:type="paragraph" w:styleId="TOC3">
    <w:name w:val="toc 3"/>
    <w:basedOn w:val="TOC1"/>
    <w:next w:val="C-BodyText"/>
    <w:uiPriority w:val="39"/>
    <w:rsid w:val="00710849"/>
    <w:pPr>
      <w:tabs>
        <w:tab w:val="clear" w:pos="475"/>
        <w:tab w:val="left" w:pos="1685"/>
      </w:tabs>
      <w:ind w:left="1210" w:hanging="965"/>
    </w:pPr>
    <w:rPr>
      <w:caps w:val="0"/>
    </w:rPr>
  </w:style>
  <w:style w:type="paragraph" w:styleId="TOC4">
    <w:name w:val="toc 4"/>
    <w:basedOn w:val="TOC1"/>
    <w:next w:val="C-BodyText"/>
    <w:uiPriority w:val="39"/>
    <w:rsid w:val="00710849"/>
    <w:pPr>
      <w:tabs>
        <w:tab w:val="clear" w:pos="475"/>
        <w:tab w:val="left" w:pos="2275"/>
      </w:tabs>
      <w:ind w:left="1829" w:hanging="1224"/>
    </w:pPr>
    <w:rPr>
      <w:caps w:val="0"/>
    </w:rPr>
  </w:style>
  <w:style w:type="paragraph" w:customStyle="1" w:styleId="C-Heading1">
    <w:name w:val="C-Heading 1"/>
    <w:next w:val="C-BodyText"/>
    <w:link w:val="C-Heading1Char"/>
    <w:rsid w:val="00710849"/>
    <w:pPr>
      <w:keepNext/>
      <w:keepLines/>
      <w:numPr>
        <w:numId w:val="16"/>
      </w:numPr>
      <w:spacing w:before="120" w:after="120"/>
      <w:outlineLvl w:val="0"/>
    </w:pPr>
    <w:rPr>
      <w:rFonts w:ascii="Arial" w:hAnsi="Arial"/>
      <w:b/>
      <w:caps/>
      <w:kern w:val="32"/>
      <w:sz w:val="28"/>
    </w:rPr>
  </w:style>
  <w:style w:type="paragraph" w:customStyle="1" w:styleId="C-Heading2">
    <w:name w:val="C-Heading 2"/>
    <w:next w:val="C-BodyText"/>
    <w:rsid w:val="00710849"/>
    <w:pPr>
      <w:keepNext/>
      <w:keepLines/>
      <w:numPr>
        <w:ilvl w:val="1"/>
        <w:numId w:val="16"/>
      </w:numPr>
      <w:spacing w:before="120" w:after="120"/>
      <w:outlineLvl w:val="1"/>
    </w:pPr>
    <w:rPr>
      <w:rFonts w:ascii="Arial" w:hAnsi="Arial"/>
      <w:b/>
      <w:sz w:val="26"/>
    </w:rPr>
  </w:style>
  <w:style w:type="paragraph" w:customStyle="1" w:styleId="C-Heading3">
    <w:name w:val="C-Heading 3"/>
    <w:next w:val="C-BodyText"/>
    <w:rsid w:val="00710849"/>
    <w:pPr>
      <w:keepNext/>
      <w:keepLines/>
      <w:numPr>
        <w:ilvl w:val="2"/>
        <w:numId w:val="16"/>
      </w:numPr>
      <w:spacing w:before="120" w:after="120"/>
      <w:outlineLvl w:val="2"/>
    </w:pPr>
    <w:rPr>
      <w:rFonts w:ascii="Arial" w:hAnsi="Arial"/>
      <w:b/>
      <w:sz w:val="24"/>
    </w:rPr>
  </w:style>
  <w:style w:type="paragraph" w:customStyle="1" w:styleId="C-Heading4">
    <w:name w:val="C-Heading 4"/>
    <w:next w:val="C-BodyText"/>
    <w:rsid w:val="00710849"/>
    <w:pPr>
      <w:keepNext/>
      <w:keepLines/>
      <w:numPr>
        <w:ilvl w:val="3"/>
        <w:numId w:val="16"/>
      </w:numPr>
      <w:spacing w:before="120" w:after="120"/>
      <w:outlineLvl w:val="3"/>
    </w:pPr>
    <w:rPr>
      <w:rFonts w:ascii="Arial" w:hAnsi="Arial"/>
      <w:b/>
      <w:sz w:val="24"/>
    </w:rPr>
  </w:style>
  <w:style w:type="paragraph" w:customStyle="1" w:styleId="C-Heading5">
    <w:name w:val="C-Heading 5"/>
    <w:next w:val="C-BodyText"/>
    <w:rsid w:val="00710849"/>
    <w:pPr>
      <w:keepNext/>
      <w:keepLines/>
      <w:numPr>
        <w:ilvl w:val="4"/>
        <w:numId w:val="16"/>
      </w:numPr>
      <w:spacing w:before="120" w:after="120"/>
      <w:outlineLvl w:val="4"/>
    </w:pPr>
    <w:rPr>
      <w:rFonts w:ascii="Arial" w:hAnsi="Arial"/>
      <w:b/>
      <w:sz w:val="24"/>
    </w:rPr>
  </w:style>
  <w:style w:type="paragraph" w:customStyle="1" w:styleId="C-Heading6">
    <w:name w:val="C-Heading 6"/>
    <w:next w:val="C-BodyText"/>
    <w:rsid w:val="00710849"/>
    <w:pPr>
      <w:keepNext/>
      <w:keepLines/>
      <w:numPr>
        <w:ilvl w:val="5"/>
        <w:numId w:val="16"/>
      </w:numPr>
      <w:spacing w:before="120" w:after="120"/>
      <w:outlineLvl w:val="5"/>
    </w:pPr>
    <w:rPr>
      <w:rFonts w:ascii="Arial" w:hAnsi="Arial"/>
      <w:b/>
      <w:sz w:val="24"/>
    </w:rPr>
  </w:style>
  <w:style w:type="paragraph" w:customStyle="1" w:styleId="C-BodyTextIndent">
    <w:name w:val="C-Body Text Indent"/>
    <w:rsid w:val="00710849"/>
    <w:pPr>
      <w:spacing w:before="120" w:after="120" w:line="280" w:lineRule="atLeast"/>
      <w:ind w:left="360"/>
    </w:pPr>
    <w:rPr>
      <w:sz w:val="24"/>
    </w:rPr>
  </w:style>
  <w:style w:type="paragraph" w:customStyle="1" w:styleId="C-Bullet">
    <w:name w:val="C-Bullet"/>
    <w:rsid w:val="00710849"/>
    <w:pPr>
      <w:numPr>
        <w:numId w:val="15"/>
      </w:numPr>
      <w:spacing w:before="120" w:after="120" w:line="280" w:lineRule="atLeast"/>
    </w:pPr>
    <w:rPr>
      <w:sz w:val="24"/>
    </w:rPr>
  </w:style>
  <w:style w:type="paragraph" w:customStyle="1" w:styleId="C-BulletIndented">
    <w:name w:val="C-Bullet Indented"/>
    <w:rsid w:val="00710849"/>
    <w:pPr>
      <w:numPr>
        <w:ilvl w:val="1"/>
        <w:numId w:val="15"/>
      </w:numPr>
      <w:spacing w:before="120" w:after="120" w:line="280" w:lineRule="atLeast"/>
    </w:pPr>
    <w:rPr>
      <w:rFonts w:cs="Arial"/>
      <w:sz w:val="24"/>
    </w:rPr>
  </w:style>
  <w:style w:type="paragraph" w:customStyle="1" w:styleId="C-TableHeader">
    <w:name w:val="C-Table Header"/>
    <w:next w:val="C-TableText"/>
    <w:rsid w:val="00710849"/>
    <w:pPr>
      <w:keepNext/>
      <w:spacing w:before="60" w:after="60"/>
    </w:pPr>
    <w:rPr>
      <w:b/>
      <w:sz w:val="22"/>
    </w:rPr>
  </w:style>
  <w:style w:type="paragraph" w:customStyle="1" w:styleId="C-TableText">
    <w:name w:val="C-Table Text"/>
    <w:link w:val="C-TableTextChar"/>
    <w:rsid w:val="00710849"/>
    <w:pPr>
      <w:spacing w:before="60" w:after="60"/>
    </w:pPr>
    <w:rPr>
      <w:sz w:val="22"/>
    </w:rPr>
  </w:style>
  <w:style w:type="paragraph" w:customStyle="1" w:styleId="C-TableFootnote">
    <w:name w:val="C-Table Footnote"/>
    <w:next w:val="C-TableText"/>
    <w:rsid w:val="00710849"/>
    <w:pPr>
      <w:tabs>
        <w:tab w:val="left" w:pos="144"/>
      </w:tabs>
      <w:ind w:left="144" w:hanging="144"/>
    </w:pPr>
    <w:rPr>
      <w:rFonts w:cs="Arial"/>
    </w:rPr>
  </w:style>
  <w:style w:type="paragraph" w:styleId="TOC5">
    <w:name w:val="toc 5"/>
    <w:basedOn w:val="TOC1"/>
    <w:next w:val="C-BodyText"/>
    <w:rsid w:val="00710849"/>
    <w:pPr>
      <w:tabs>
        <w:tab w:val="clear" w:pos="475"/>
        <w:tab w:val="left" w:pos="2880"/>
      </w:tabs>
      <w:ind w:left="2880" w:hanging="1440"/>
    </w:pPr>
    <w:rPr>
      <w:caps w:val="0"/>
    </w:rPr>
  </w:style>
  <w:style w:type="paragraph" w:styleId="TOC6">
    <w:name w:val="toc 6"/>
    <w:basedOn w:val="TOC1"/>
    <w:next w:val="C-BodyText"/>
    <w:rsid w:val="00710849"/>
    <w:pPr>
      <w:tabs>
        <w:tab w:val="clear" w:pos="475"/>
        <w:tab w:val="left" w:pos="3485"/>
      </w:tabs>
      <w:ind w:left="3485" w:hanging="1685"/>
    </w:pPr>
    <w:rPr>
      <w:caps w:val="0"/>
    </w:rPr>
  </w:style>
  <w:style w:type="paragraph" w:styleId="TOC7">
    <w:name w:val="toc 7"/>
    <w:basedOn w:val="TOC1"/>
    <w:next w:val="C-BodyText"/>
    <w:rsid w:val="00710849"/>
    <w:rPr>
      <w:caps w:val="0"/>
    </w:rPr>
  </w:style>
  <w:style w:type="paragraph" w:styleId="TOC8">
    <w:name w:val="toc 8"/>
    <w:basedOn w:val="TOC1"/>
    <w:next w:val="C-BodyText"/>
    <w:rsid w:val="00710849"/>
    <w:rPr>
      <w:caps w:val="0"/>
    </w:rPr>
  </w:style>
  <w:style w:type="paragraph" w:styleId="TOC9">
    <w:name w:val="toc 9"/>
    <w:basedOn w:val="TOC1"/>
    <w:next w:val="C-BodyText"/>
    <w:rsid w:val="00710849"/>
    <w:rPr>
      <w:caps w:val="0"/>
    </w:rPr>
  </w:style>
  <w:style w:type="paragraph" w:styleId="TableofFigures">
    <w:name w:val="table of figures"/>
    <w:next w:val="C-BodyText"/>
    <w:uiPriority w:val="99"/>
    <w:rsid w:val="00710849"/>
    <w:pPr>
      <w:tabs>
        <w:tab w:val="left" w:pos="1440"/>
        <w:tab w:val="right" w:leader="dot" w:pos="9029"/>
      </w:tabs>
      <w:spacing w:before="120" w:line="280" w:lineRule="atLeast"/>
      <w:ind w:left="1440" w:right="792" w:hanging="1440"/>
    </w:pPr>
    <w:rPr>
      <w:rFonts w:cs="Arial"/>
      <w:color w:val="0000FF"/>
      <w:sz w:val="24"/>
    </w:rPr>
  </w:style>
  <w:style w:type="paragraph" w:customStyle="1" w:styleId="C-TOCTitle">
    <w:name w:val="C-TOC Title"/>
    <w:next w:val="C-BodyText"/>
    <w:rsid w:val="00710849"/>
    <w:pPr>
      <w:spacing w:after="120"/>
      <w:jc w:val="center"/>
    </w:pPr>
    <w:rPr>
      <w:rFonts w:ascii="Arial" w:hAnsi="Arial"/>
      <w:b/>
      <w:caps/>
      <w:sz w:val="28"/>
      <w:szCs w:val="28"/>
    </w:rPr>
  </w:style>
  <w:style w:type="paragraph" w:customStyle="1" w:styleId="C-CaptionContinued">
    <w:name w:val="C-Caption Continued"/>
    <w:next w:val="C-BodyText"/>
    <w:rsid w:val="00710849"/>
    <w:pPr>
      <w:keepNext/>
      <w:spacing w:before="120" w:after="120" w:line="280" w:lineRule="atLeast"/>
      <w:ind w:left="1440" w:hanging="1440"/>
    </w:pPr>
    <w:rPr>
      <w:rFonts w:ascii="Arial" w:hAnsi="Arial" w:cs="Arial"/>
      <w:b/>
      <w:sz w:val="24"/>
    </w:rPr>
  </w:style>
  <w:style w:type="paragraph" w:customStyle="1" w:styleId="C-NumberedList">
    <w:name w:val="C-Numbered List"/>
    <w:rsid w:val="00710849"/>
    <w:pPr>
      <w:numPr>
        <w:numId w:val="7"/>
      </w:numPr>
      <w:spacing w:before="120" w:after="120" w:line="280" w:lineRule="atLeast"/>
    </w:pPr>
    <w:rPr>
      <w:sz w:val="24"/>
    </w:rPr>
  </w:style>
  <w:style w:type="paragraph" w:customStyle="1" w:styleId="C-InstructionText">
    <w:name w:val="C-Instruction Text"/>
    <w:link w:val="C-InstructionTextChar"/>
    <w:rsid w:val="00710849"/>
    <w:pPr>
      <w:spacing w:before="120" w:after="120" w:line="280" w:lineRule="atLeast"/>
    </w:pPr>
    <w:rPr>
      <w:i/>
      <w:vanish/>
      <w:color w:val="008080"/>
      <w:sz w:val="24"/>
      <w:szCs w:val="24"/>
    </w:rPr>
  </w:style>
  <w:style w:type="paragraph" w:styleId="TOAHeading">
    <w:name w:val="toa heading"/>
    <w:basedOn w:val="Normal"/>
    <w:next w:val="Normal"/>
    <w:rsid w:val="00710849"/>
    <w:pPr>
      <w:spacing w:before="120"/>
    </w:pPr>
    <w:rPr>
      <w:rFonts w:ascii="Arial" w:hAnsi="Arial"/>
      <w:b/>
      <w:bCs/>
      <w:szCs w:val="24"/>
    </w:rPr>
  </w:style>
  <w:style w:type="paragraph" w:styleId="Header">
    <w:name w:val="header"/>
    <w:basedOn w:val="Normal"/>
    <w:link w:val="HeaderChar"/>
    <w:rsid w:val="00710849"/>
    <w:pPr>
      <w:tabs>
        <w:tab w:val="center" w:pos="4680"/>
        <w:tab w:val="right" w:pos="9360"/>
      </w:tabs>
    </w:pPr>
    <w:rPr>
      <w:sz w:val="20"/>
    </w:rPr>
  </w:style>
  <w:style w:type="character" w:customStyle="1" w:styleId="HeaderChar">
    <w:name w:val="Header Char"/>
    <w:link w:val="Header"/>
    <w:locked/>
    <w:rsid w:val="00710849"/>
    <w:rPr>
      <w:rFonts w:cs="Arial"/>
    </w:rPr>
  </w:style>
  <w:style w:type="paragraph" w:styleId="Footer">
    <w:name w:val="footer"/>
    <w:basedOn w:val="Normal"/>
    <w:link w:val="FooterChar"/>
    <w:uiPriority w:val="99"/>
    <w:rsid w:val="00710849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link w:val="Footer"/>
    <w:uiPriority w:val="99"/>
    <w:locked/>
    <w:rsid w:val="00710849"/>
    <w:rPr>
      <w:rFonts w:cs="Arial"/>
    </w:rPr>
  </w:style>
  <w:style w:type="paragraph" w:customStyle="1" w:styleId="C-Title">
    <w:name w:val="C-Title"/>
    <w:next w:val="C-BodyText"/>
    <w:rsid w:val="00710849"/>
    <w:pPr>
      <w:spacing w:before="240" w:after="240"/>
      <w:jc w:val="center"/>
    </w:pPr>
    <w:rPr>
      <w:rFonts w:ascii="Arial" w:hAnsi="Arial"/>
      <w:b/>
      <w:caps/>
      <w:kern w:val="28"/>
      <w:sz w:val="32"/>
    </w:rPr>
  </w:style>
  <w:style w:type="paragraph" w:customStyle="1" w:styleId="C-Header">
    <w:name w:val="C-Header"/>
    <w:rsid w:val="00710849"/>
    <w:pPr>
      <w:tabs>
        <w:tab w:val="center" w:pos="4680"/>
        <w:tab w:val="right" w:pos="9360"/>
      </w:tabs>
    </w:pPr>
  </w:style>
  <w:style w:type="paragraph" w:customStyle="1" w:styleId="C-Footer">
    <w:name w:val="C-Footer"/>
    <w:rsid w:val="00710849"/>
    <w:pPr>
      <w:tabs>
        <w:tab w:val="center" w:pos="4680"/>
        <w:tab w:val="right" w:pos="9360"/>
      </w:tabs>
    </w:pPr>
  </w:style>
  <w:style w:type="paragraph" w:customStyle="1" w:styleId="C-Heading1non-numbered">
    <w:name w:val="C-Heading 1 (non-numbered)"/>
    <w:basedOn w:val="C-Heading1"/>
    <w:next w:val="C-BodyText"/>
    <w:rsid w:val="00710849"/>
    <w:pPr>
      <w:numPr>
        <w:numId w:val="0"/>
      </w:numPr>
      <w:tabs>
        <w:tab w:val="left" w:pos="1440"/>
      </w:tabs>
      <w:ind w:left="1440" w:hanging="1440"/>
    </w:pPr>
  </w:style>
  <w:style w:type="paragraph" w:customStyle="1" w:styleId="C-Heading2non-numbered">
    <w:name w:val="C-Heading 2 (non-numbered)"/>
    <w:basedOn w:val="C-Heading2"/>
    <w:next w:val="C-BodyText"/>
    <w:rsid w:val="00710849"/>
    <w:pPr>
      <w:numPr>
        <w:ilvl w:val="0"/>
        <w:numId w:val="0"/>
      </w:numPr>
      <w:tabs>
        <w:tab w:val="left" w:pos="1440"/>
      </w:tabs>
      <w:ind w:left="1440" w:hanging="1440"/>
    </w:pPr>
  </w:style>
  <w:style w:type="paragraph" w:customStyle="1" w:styleId="C-Heading3non-numbered">
    <w:name w:val="C-Heading 3 (non-numbered)"/>
    <w:basedOn w:val="C-Heading3"/>
    <w:next w:val="C-BodyText"/>
    <w:rsid w:val="00710849"/>
    <w:pPr>
      <w:numPr>
        <w:ilvl w:val="0"/>
        <w:numId w:val="0"/>
      </w:numPr>
      <w:tabs>
        <w:tab w:val="left" w:pos="1440"/>
      </w:tabs>
      <w:ind w:left="1440" w:hanging="1440"/>
    </w:pPr>
  </w:style>
  <w:style w:type="paragraph" w:customStyle="1" w:styleId="C-Heading4non-numbered">
    <w:name w:val="C-Heading 4 (non-numbered)"/>
    <w:basedOn w:val="C-Heading4"/>
    <w:next w:val="C-BodyText"/>
    <w:rsid w:val="00710849"/>
    <w:pPr>
      <w:numPr>
        <w:ilvl w:val="0"/>
        <w:numId w:val="0"/>
      </w:numPr>
      <w:tabs>
        <w:tab w:val="left" w:pos="1440"/>
      </w:tabs>
      <w:ind w:left="1440" w:hanging="1440"/>
    </w:pPr>
  </w:style>
  <w:style w:type="paragraph" w:customStyle="1" w:styleId="C-Heading5non-numbered">
    <w:name w:val="C-Heading 5 (non-numbered)"/>
    <w:basedOn w:val="C-Heading5"/>
    <w:next w:val="C-BodyText"/>
    <w:rsid w:val="00710849"/>
    <w:pPr>
      <w:numPr>
        <w:ilvl w:val="0"/>
        <w:numId w:val="0"/>
      </w:numPr>
      <w:tabs>
        <w:tab w:val="left" w:pos="1440"/>
      </w:tabs>
      <w:ind w:left="1440" w:hanging="1440"/>
    </w:pPr>
  </w:style>
  <w:style w:type="paragraph" w:customStyle="1" w:styleId="C-Heading6non-numbered">
    <w:name w:val="C-Heading 6 (non-numbered)"/>
    <w:basedOn w:val="C-Heading6"/>
    <w:next w:val="C-BodyText"/>
    <w:rsid w:val="00710849"/>
    <w:pPr>
      <w:numPr>
        <w:ilvl w:val="0"/>
        <w:numId w:val="0"/>
      </w:numPr>
      <w:tabs>
        <w:tab w:val="left" w:pos="1440"/>
      </w:tabs>
      <w:ind w:left="1440" w:hanging="1440"/>
    </w:pPr>
  </w:style>
  <w:style w:type="character" w:styleId="Hyperlink">
    <w:name w:val="Hyperlink"/>
    <w:uiPriority w:val="99"/>
    <w:rsid w:val="00710849"/>
    <w:rPr>
      <w:color w:val="0000FF"/>
      <w:u w:val="single"/>
    </w:rPr>
  </w:style>
  <w:style w:type="paragraph" w:customStyle="1" w:styleId="C-Heading1nopagebreak">
    <w:name w:val="C-Heading 1 (no page break)"/>
    <w:basedOn w:val="C-Heading1"/>
    <w:next w:val="C-BodyText"/>
    <w:pPr>
      <w:numPr>
        <w:numId w:val="0"/>
      </w:numPr>
    </w:pPr>
  </w:style>
  <w:style w:type="paragraph" w:customStyle="1" w:styleId="C-Heading1nopagebreak0">
    <w:name w:val="C-Heading 1 (no page break"/>
    <w:aliases w:val="non-numbered)"/>
    <w:basedOn w:val="C-Heading1"/>
    <w:next w:val="C-BodyText"/>
    <w:rsid w:val="00710849"/>
    <w:pPr>
      <w:numPr>
        <w:numId w:val="0"/>
      </w:numPr>
      <w:tabs>
        <w:tab w:val="left" w:pos="1440"/>
      </w:tabs>
      <w:ind w:left="1440" w:hanging="1440"/>
    </w:pPr>
  </w:style>
  <w:style w:type="character" w:styleId="HTMLKeyboard">
    <w:name w:val="HTML Keyboard"/>
    <w:rsid w:val="00710849"/>
    <w:rPr>
      <w:rFonts w:ascii="Courier New" w:hAnsi="Courier New"/>
      <w:sz w:val="20"/>
      <w:szCs w:val="20"/>
    </w:rPr>
  </w:style>
  <w:style w:type="paragraph" w:customStyle="1" w:styleId="C-Appendix">
    <w:name w:val="C-Appendix"/>
    <w:next w:val="C-BodyText"/>
    <w:rsid w:val="00710849"/>
    <w:pPr>
      <w:keepNext/>
      <w:pageBreakBefore/>
      <w:numPr>
        <w:numId w:val="10"/>
      </w:numPr>
      <w:spacing w:before="480" w:after="120"/>
      <w:outlineLvl w:val="0"/>
    </w:pPr>
    <w:rPr>
      <w:rFonts w:ascii="Arial" w:hAnsi="Arial"/>
      <w:b/>
      <w:caps/>
      <w:sz w:val="28"/>
    </w:rPr>
  </w:style>
  <w:style w:type="paragraph" w:customStyle="1" w:styleId="C-PLR-NumberedList">
    <w:name w:val="C-PLR-Numbered List"/>
    <w:rsid w:val="00710849"/>
    <w:pPr>
      <w:numPr>
        <w:numId w:val="5"/>
      </w:numPr>
      <w:ind w:left="1080" w:hanging="720"/>
    </w:pPr>
    <w:rPr>
      <w:sz w:val="16"/>
    </w:rPr>
  </w:style>
  <w:style w:type="paragraph" w:customStyle="1" w:styleId="C-PLR-BodyText">
    <w:name w:val="C-PLR-Body Text"/>
    <w:rsid w:val="00710849"/>
    <w:rPr>
      <w:sz w:val="16"/>
    </w:rPr>
  </w:style>
  <w:style w:type="paragraph" w:customStyle="1" w:styleId="C-PLR-BodyTextIndent">
    <w:name w:val="C-PLR-Body Text Indent"/>
    <w:rsid w:val="00710849"/>
    <w:pPr>
      <w:ind w:left="360"/>
    </w:pPr>
    <w:rPr>
      <w:sz w:val="16"/>
    </w:rPr>
  </w:style>
  <w:style w:type="paragraph" w:customStyle="1" w:styleId="C-PLR-Bullet">
    <w:name w:val="C-PLR-Bullet"/>
    <w:rsid w:val="00710849"/>
    <w:pPr>
      <w:numPr>
        <w:numId w:val="1"/>
      </w:numPr>
      <w:spacing w:before="120"/>
    </w:pPr>
    <w:rPr>
      <w:sz w:val="16"/>
    </w:rPr>
  </w:style>
  <w:style w:type="paragraph" w:customStyle="1" w:styleId="C-PLR-BulletIndented">
    <w:name w:val="C-PLR-Bullet Indented"/>
    <w:rsid w:val="00710849"/>
    <w:pPr>
      <w:numPr>
        <w:numId w:val="2"/>
      </w:numPr>
    </w:pPr>
    <w:rPr>
      <w:sz w:val="16"/>
    </w:rPr>
  </w:style>
  <w:style w:type="paragraph" w:customStyle="1" w:styleId="C-PLR-Caption">
    <w:name w:val="C-PLR-Caption"/>
    <w:next w:val="C-PLR-BodyText"/>
    <w:rsid w:val="00710849"/>
    <w:pPr>
      <w:keepNext/>
      <w:ind w:left="360" w:hanging="360"/>
    </w:pPr>
    <w:rPr>
      <w:b/>
      <w:sz w:val="16"/>
    </w:rPr>
  </w:style>
  <w:style w:type="paragraph" w:customStyle="1" w:styleId="C-PLR-Heading1nopagebreaknon-numbered">
    <w:name w:val="C-PLR-Heading 1 (no page break.non-numbered)"/>
    <w:basedOn w:val="C-PLR-Heading1non-numbered"/>
    <w:next w:val="C-PLR-BodyText"/>
    <w:rsid w:val="00710849"/>
  </w:style>
  <w:style w:type="paragraph" w:customStyle="1" w:styleId="C-PLR-Heading2non-numbered">
    <w:name w:val="C-PLR-Heading 2 (non-numbered)"/>
    <w:basedOn w:val="C-PLR-Heading2"/>
    <w:next w:val="C-PLR-BodyText"/>
    <w:rsid w:val="00710849"/>
    <w:pPr>
      <w:numPr>
        <w:ilvl w:val="0"/>
        <w:numId w:val="0"/>
      </w:numPr>
      <w:ind w:left="720" w:hanging="720"/>
    </w:pPr>
  </w:style>
  <w:style w:type="paragraph" w:customStyle="1" w:styleId="C-PLR-TableHeader">
    <w:name w:val="C-PLR-Table Header"/>
    <w:next w:val="Normal"/>
    <w:rsid w:val="00710849"/>
    <w:pPr>
      <w:keepNext/>
    </w:pPr>
    <w:rPr>
      <w:b/>
      <w:sz w:val="16"/>
    </w:rPr>
  </w:style>
  <w:style w:type="paragraph" w:customStyle="1" w:styleId="C-PLR-TableText">
    <w:name w:val="C-PLR-Table Text"/>
    <w:rsid w:val="00710849"/>
    <w:rPr>
      <w:sz w:val="16"/>
    </w:rPr>
  </w:style>
  <w:style w:type="paragraph" w:customStyle="1" w:styleId="C-PLR-Title">
    <w:name w:val="C-PLR-Title"/>
    <w:next w:val="C-PLR-BodyText"/>
    <w:rsid w:val="00710849"/>
    <w:pPr>
      <w:jc w:val="center"/>
    </w:pPr>
    <w:rPr>
      <w:b/>
      <w:caps/>
      <w:sz w:val="16"/>
    </w:rPr>
  </w:style>
  <w:style w:type="paragraph" w:customStyle="1" w:styleId="C-PLR-TOCTitle">
    <w:name w:val="C-PLR-TOC Title"/>
    <w:next w:val="C-PLR-BodyText"/>
    <w:rsid w:val="00710849"/>
    <w:pPr>
      <w:tabs>
        <w:tab w:val="center" w:leader="underscore" w:pos="2520"/>
        <w:tab w:val="right" w:leader="underscore" w:pos="5040"/>
      </w:tabs>
      <w:jc w:val="center"/>
    </w:pPr>
    <w:rPr>
      <w:b/>
      <w:caps/>
      <w:sz w:val="16"/>
    </w:rPr>
  </w:style>
  <w:style w:type="paragraph" w:customStyle="1" w:styleId="C-PLR-TOC1">
    <w:name w:val="C-PLR-TOC 1"/>
    <w:next w:val="C-PLR-BodyText"/>
    <w:rsid w:val="00710849"/>
    <w:pPr>
      <w:ind w:left="432" w:hanging="432"/>
    </w:pPr>
    <w:rPr>
      <w:rFonts w:ascii="Times New Roman Bold" w:hAnsi="Times New Roman Bold"/>
      <w:b/>
      <w:caps/>
      <w:color w:val="0000FF"/>
      <w:sz w:val="16"/>
    </w:rPr>
  </w:style>
  <w:style w:type="paragraph" w:customStyle="1" w:styleId="C-PLR-TOC2">
    <w:name w:val="C-PLR-TOC 2"/>
    <w:basedOn w:val="C-PLR-TOC1"/>
    <w:next w:val="C-PLR-BodyText"/>
    <w:rsid w:val="00710849"/>
    <w:pPr>
      <w:ind w:left="864"/>
    </w:pPr>
    <w:rPr>
      <w:rFonts w:ascii="Times New Roman" w:hAnsi="Times New Roman"/>
      <w:b w:val="0"/>
      <w:caps w:val="0"/>
    </w:rPr>
  </w:style>
  <w:style w:type="paragraph" w:customStyle="1" w:styleId="C-PLR-TableFootnote">
    <w:name w:val="C-PLR-Table Footnote"/>
    <w:next w:val="C-PLR-BodyText"/>
    <w:rsid w:val="00710849"/>
    <w:pPr>
      <w:tabs>
        <w:tab w:val="left" w:pos="432"/>
      </w:tabs>
      <w:ind w:left="432" w:hanging="432"/>
    </w:pPr>
    <w:rPr>
      <w:sz w:val="16"/>
    </w:rPr>
  </w:style>
  <w:style w:type="paragraph" w:customStyle="1" w:styleId="C-AlphabeticList">
    <w:name w:val="C-Alphabetic List"/>
    <w:rsid w:val="00710849"/>
    <w:pPr>
      <w:numPr>
        <w:numId w:val="6"/>
      </w:numPr>
      <w:spacing w:before="120" w:after="120"/>
    </w:pPr>
    <w:rPr>
      <w:sz w:val="24"/>
    </w:rPr>
  </w:style>
  <w:style w:type="character" w:customStyle="1" w:styleId="C-Hyperlink">
    <w:name w:val="C-Hyperlink"/>
    <w:basedOn w:val="DefaultParagraphFont"/>
    <w:rsid w:val="00710849"/>
    <w:rPr>
      <w:color w:val="0000FF"/>
    </w:rPr>
  </w:style>
  <w:style w:type="character" w:customStyle="1" w:styleId="C-TableCallout">
    <w:name w:val="C-Table Callout"/>
    <w:basedOn w:val="DefaultParagraphFont"/>
    <w:rsid w:val="00710849"/>
    <w:rPr>
      <w:rFonts w:ascii="Times New Roman" w:hAnsi="Times New Roman"/>
      <w:dstrike w:val="0"/>
      <w:color w:val="auto"/>
      <w:spacing w:val="0"/>
      <w:w w:val="100"/>
      <w:position w:val="0"/>
      <w:sz w:val="22"/>
      <w:szCs w:val="22"/>
      <w:u w:val="none"/>
      <w:effect w:val="none"/>
      <w:vertAlign w:val="superscript"/>
      <w:em w:val="none"/>
    </w:rPr>
  </w:style>
  <w:style w:type="paragraph" w:styleId="CommentText">
    <w:name w:val="annotation text"/>
    <w:basedOn w:val="Normal"/>
    <w:link w:val="CommentTextChar"/>
    <w:rsid w:val="0071084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10849"/>
    <w:rPr>
      <w:rFonts w:cs="Arial"/>
    </w:rPr>
  </w:style>
  <w:style w:type="paragraph" w:styleId="CommentSubject">
    <w:name w:val="annotation subject"/>
    <w:basedOn w:val="CommentText"/>
    <w:next w:val="CommentText"/>
    <w:link w:val="CommentSubjectChar"/>
    <w:rsid w:val="007108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0849"/>
    <w:rPr>
      <w:rFonts w:cs="Arial"/>
      <w:b/>
      <w:bCs/>
    </w:rPr>
  </w:style>
  <w:style w:type="table" w:customStyle="1" w:styleId="C-Table">
    <w:name w:val="C-Table"/>
    <w:basedOn w:val="TableNormal"/>
    <w:rsid w:val="00710849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rPr>
      <w:cantSplit/>
    </w:trPr>
  </w:style>
  <w:style w:type="paragraph" w:customStyle="1" w:styleId="C-PLR-AlphabeticList">
    <w:name w:val="C-PLR-Alphabetic List"/>
    <w:rsid w:val="00710849"/>
    <w:pPr>
      <w:numPr>
        <w:numId w:val="4"/>
      </w:numPr>
    </w:pPr>
    <w:rPr>
      <w:rFonts w:cs="Arial"/>
      <w:sz w:val="16"/>
    </w:rPr>
  </w:style>
  <w:style w:type="paragraph" w:customStyle="1" w:styleId="C-PLR-CaptionContinued">
    <w:name w:val="C-PLR-Caption Continued"/>
    <w:next w:val="C-PLR-BodyText"/>
    <w:rsid w:val="00710849"/>
    <w:pPr>
      <w:keepNext/>
      <w:ind w:left="360" w:hanging="360"/>
    </w:pPr>
    <w:rPr>
      <w:rFonts w:ascii="Times New Roman Bold" w:hAnsi="Times New Roman Bold" w:cs="Arial"/>
      <w:b/>
      <w:sz w:val="16"/>
    </w:rPr>
  </w:style>
  <w:style w:type="paragraph" w:customStyle="1" w:styleId="C-PLR-Heading1">
    <w:name w:val="C-PLR-Heading 1"/>
    <w:next w:val="C-PLR-BodyText"/>
    <w:rsid w:val="00710849"/>
    <w:pPr>
      <w:keepNext/>
      <w:numPr>
        <w:numId w:val="3"/>
      </w:numPr>
      <w:tabs>
        <w:tab w:val="left" w:pos="720"/>
      </w:tabs>
      <w:ind w:left="720" w:hanging="720"/>
      <w:outlineLvl w:val="0"/>
    </w:pPr>
    <w:rPr>
      <w:rFonts w:ascii="Times New Roman Bold" w:hAnsi="Times New Roman Bold"/>
      <w:caps/>
      <w:sz w:val="16"/>
    </w:rPr>
  </w:style>
  <w:style w:type="paragraph" w:customStyle="1" w:styleId="C-PLR-Heading1nopagebreak">
    <w:name w:val="C-PLR-Heading 1 (no page break)"/>
    <w:basedOn w:val="C-PLR-Heading1"/>
    <w:next w:val="C-PLR-BodyText"/>
    <w:rsid w:val="00710849"/>
    <w:pPr>
      <w:numPr>
        <w:numId w:val="0"/>
      </w:numPr>
      <w:ind w:left="720" w:hanging="720"/>
    </w:pPr>
  </w:style>
  <w:style w:type="paragraph" w:customStyle="1" w:styleId="C-PLR-Heading2">
    <w:name w:val="C-PLR-Heading 2"/>
    <w:next w:val="C-PLR-BodyText"/>
    <w:rsid w:val="00710849"/>
    <w:pPr>
      <w:numPr>
        <w:ilvl w:val="1"/>
        <w:numId w:val="3"/>
      </w:numPr>
      <w:tabs>
        <w:tab w:val="left" w:pos="720"/>
      </w:tabs>
      <w:outlineLvl w:val="1"/>
    </w:pPr>
    <w:rPr>
      <w:rFonts w:ascii="Times New Roman Bold" w:hAnsi="Times New Roman Bold" w:cs="Arial"/>
      <w:sz w:val="16"/>
    </w:rPr>
  </w:style>
  <w:style w:type="paragraph" w:customStyle="1" w:styleId="C-PLR-Heading3">
    <w:name w:val="C-PLR-Heading 3"/>
    <w:next w:val="C-PLR-BodyText"/>
    <w:rsid w:val="00710849"/>
    <w:pPr>
      <w:numPr>
        <w:ilvl w:val="2"/>
        <w:numId w:val="3"/>
      </w:numPr>
      <w:tabs>
        <w:tab w:val="left" w:pos="720"/>
      </w:tabs>
      <w:outlineLvl w:val="2"/>
    </w:pPr>
    <w:rPr>
      <w:rFonts w:ascii="Times New Roman Bold" w:hAnsi="Times New Roman Bold" w:cs="Arial"/>
      <w:sz w:val="16"/>
    </w:rPr>
  </w:style>
  <w:style w:type="paragraph" w:customStyle="1" w:styleId="C-PLR-Heading3non-numbered">
    <w:name w:val="C-PLR-Heading 3 (non-numbered)"/>
    <w:basedOn w:val="C-PLR-Heading3"/>
    <w:next w:val="C-PLR-BodyText"/>
    <w:rsid w:val="00710849"/>
    <w:pPr>
      <w:numPr>
        <w:ilvl w:val="0"/>
        <w:numId w:val="0"/>
      </w:numPr>
      <w:ind w:left="720" w:hanging="720"/>
    </w:pPr>
  </w:style>
  <w:style w:type="paragraph" w:customStyle="1" w:styleId="C-PLR-Heading4">
    <w:name w:val="C-PLR-Heading 4"/>
    <w:next w:val="C-PLR-BodyText"/>
    <w:rsid w:val="00710849"/>
    <w:pPr>
      <w:numPr>
        <w:ilvl w:val="3"/>
        <w:numId w:val="3"/>
      </w:numPr>
      <w:tabs>
        <w:tab w:val="left" w:pos="720"/>
      </w:tabs>
      <w:outlineLvl w:val="3"/>
    </w:pPr>
    <w:rPr>
      <w:rFonts w:ascii="Times New Roman Bold" w:hAnsi="Times New Roman Bold" w:cs="Arial"/>
      <w:sz w:val="16"/>
    </w:rPr>
  </w:style>
  <w:style w:type="paragraph" w:customStyle="1" w:styleId="C-PLR-Heading4non-numbered">
    <w:name w:val="C-PLR-Heading 4 (non-numbered)"/>
    <w:basedOn w:val="C-PLR-Heading4"/>
    <w:next w:val="C-PLR-BodyText"/>
    <w:rsid w:val="00710849"/>
    <w:pPr>
      <w:numPr>
        <w:ilvl w:val="0"/>
        <w:numId w:val="0"/>
      </w:numPr>
      <w:ind w:left="720" w:hanging="720"/>
    </w:pPr>
  </w:style>
  <w:style w:type="paragraph" w:customStyle="1" w:styleId="C-PLR-Heading5">
    <w:name w:val="C-PLR-Heading 5"/>
    <w:next w:val="C-PLR-BodyText"/>
    <w:rsid w:val="00710849"/>
    <w:pPr>
      <w:numPr>
        <w:ilvl w:val="4"/>
        <w:numId w:val="3"/>
      </w:numPr>
      <w:tabs>
        <w:tab w:val="left" w:pos="720"/>
      </w:tabs>
      <w:outlineLvl w:val="4"/>
    </w:pPr>
    <w:rPr>
      <w:rFonts w:ascii="Times New Roman Bold" w:hAnsi="Times New Roman Bold" w:cs="Arial"/>
      <w:sz w:val="16"/>
    </w:rPr>
  </w:style>
  <w:style w:type="paragraph" w:customStyle="1" w:styleId="C-PLR-Heading5non-numbered">
    <w:name w:val="C-PLR-Heading 5 (non-numbered)"/>
    <w:basedOn w:val="C-PLR-Heading5"/>
    <w:next w:val="C-PLR-BodyText"/>
    <w:rsid w:val="00710849"/>
    <w:pPr>
      <w:numPr>
        <w:ilvl w:val="0"/>
        <w:numId w:val="0"/>
      </w:numPr>
      <w:ind w:left="720" w:hanging="720"/>
    </w:pPr>
  </w:style>
  <w:style w:type="paragraph" w:customStyle="1" w:styleId="C-PLR-Heading6">
    <w:name w:val="C-PLR-Heading 6"/>
    <w:next w:val="C-PLR-BodyText"/>
    <w:rsid w:val="00710849"/>
    <w:pPr>
      <w:numPr>
        <w:ilvl w:val="5"/>
        <w:numId w:val="3"/>
      </w:numPr>
      <w:tabs>
        <w:tab w:val="left" w:pos="864"/>
      </w:tabs>
      <w:outlineLvl w:val="5"/>
    </w:pPr>
    <w:rPr>
      <w:rFonts w:ascii="Times New Roman Bold" w:hAnsi="Times New Roman Bold" w:cs="Arial"/>
      <w:sz w:val="16"/>
    </w:rPr>
  </w:style>
  <w:style w:type="paragraph" w:customStyle="1" w:styleId="C-PLR-Heading6non-numbered">
    <w:name w:val="C-PLR-Heading 6 (non-numbered)"/>
    <w:basedOn w:val="C-PLR-Heading6"/>
    <w:next w:val="C-PLR-BodyText"/>
    <w:rsid w:val="00710849"/>
    <w:pPr>
      <w:numPr>
        <w:ilvl w:val="0"/>
        <w:numId w:val="0"/>
      </w:numPr>
      <w:ind w:left="864" w:hanging="864"/>
    </w:pPr>
  </w:style>
  <w:style w:type="paragraph" w:customStyle="1" w:styleId="C-PLR-InstructionText">
    <w:name w:val="C-PLR-Instruction Text"/>
    <w:rsid w:val="00710849"/>
    <w:rPr>
      <w:rFonts w:ascii="Times New Roman Bold" w:hAnsi="Times New Roman Bold" w:cs="Arial"/>
      <w:vanish/>
      <w:color w:val="FF0000"/>
      <w:sz w:val="16"/>
    </w:rPr>
  </w:style>
  <w:style w:type="paragraph" w:customStyle="1" w:styleId="C-PLR-TOC3">
    <w:name w:val="C-PLR-TOC 3"/>
    <w:basedOn w:val="C-PLR-TOC1"/>
    <w:next w:val="C-PLR-BodyText"/>
    <w:rsid w:val="00710849"/>
    <w:pPr>
      <w:tabs>
        <w:tab w:val="left" w:pos="432"/>
      </w:tabs>
      <w:ind w:left="864"/>
    </w:pPr>
    <w:rPr>
      <w:rFonts w:ascii="Times New Roman" w:hAnsi="Times New Roman"/>
      <w:b w:val="0"/>
      <w:caps w:val="0"/>
    </w:rPr>
  </w:style>
  <w:style w:type="paragraph" w:customStyle="1" w:styleId="C-PLR-TOC4">
    <w:name w:val="C-PLR-TOC 4"/>
    <w:basedOn w:val="C-PLR-TOC1"/>
    <w:next w:val="C-PLR-BodyText"/>
    <w:rsid w:val="00710849"/>
    <w:pPr>
      <w:tabs>
        <w:tab w:val="left" w:pos="432"/>
      </w:tabs>
      <w:ind w:left="864"/>
    </w:pPr>
    <w:rPr>
      <w:rFonts w:ascii="Times New Roman" w:hAnsi="Times New Roman"/>
      <w:b w:val="0"/>
      <w:caps w:val="0"/>
    </w:rPr>
  </w:style>
  <w:style w:type="paragraph" w:styleId="BodyTextIndent">
    <w:name w:val="Body Text Indent"/>
    <w:basedOn w:val="Normal"/>
    <w:link w:val="BodyTextIndentChar"/>
    <w:rsid w:val="0071084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10849"/>
    <w:rPr>
      <w:rFonts w:cs="Arial"/>
      <w:sz w:val="24"/>
    </w:rPr>
  </w:style>
  <w:style w:type="paragraph" w:styleId="BodyTextFirstIndent2">
    <w:name w:val="Body Text First Indent 2"/>
    <w:basedOn w:val="BodyTextIndent"/>
    <w:link w:val="BodyTextFirstIndent2Char"/>
    <w:rsid w:val="00710849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710849"/>
    <w:rPr>
      <w:rFonts w:cs="Arial"/>
      <w:sz w:val="24"/>
    </w:rPr>
  </w:style>
  <w:style w:type="paragraph" w:customStyle="1" w:styleId="C-PLR-Heading1non-numbered">
    <w:name w:val="C-PLR-Heading 1 (non-numbered)"/>
    <w:basedOn w:val="C-PLR-Heading1"/>
    <w:next w:val="C-PLR-BodyText"/>
    <w:rsid w:val="00710849"/>
    <w:pPr>
      <w:numPr>
        <w:numId w:val="0"/>
      </w:numPr>
      <w:ind w:left="720" w:hanging="720"/>
    </w:pPr>
  </w:style>
  <w:style w:type="paragraph" w:customStyle="1" w:styleId="C-Heading7">
    <w:name w:val="C-Heading 7"/>
    <w:next w:val="C-BodyText"/>
    <w:qFormat/>
    <w:rsid w:val="00710849"/>
    <w:pPr>
      <w:keepNext/>
      <w:keepLines/>
      <w:numPr>
        <w:ilvl w:val="6"/>
        <w:numId w:val="16"/>
      </w:numPr>
      <w:spacing w:before="120" w:after="120"/>
      <w:outlineLvl w:val="6"/>
    </w:pPr>
    <w:rPr>
      <w:rFonts w:ascii="Arial" w:hAnsi="Arial"/>
      <w:i/>
      <w:sz w:val="24"/>
    </w:rPr>
  </w:style>
  <w:style w:type="paragraph" w:customStyle="1" w:styleId="C-Heading8">
    <w:name w:val="C-Heading 8"/>
    <w:next w:val="C-BodyText"/>
    <w:qFormat/>
    <w:rsid w:val="00710849"/>
    <w:pPr>
      <w:keepNext/>
      <w:keepLines/>
      <w:numPr>
        <w:ilvl w:val="7"/>
        <w:numId w:val="16"/>
      </w:numPr>
      <w:spacing w:before="120" w:after="120"/>
      <w:outlineLvl w:val="7"/>
    </w:pPr>
    <w:rPr>
      <w:rFonts w:ascii="Arial" w:hAnsi="Arial"/>
      <w:i/>
      <w:sz w:val="24"/>
    </w:rPr>
  </w:style>
  <w:style w:type="paragraph" w:customStyle="1" w:styleId="C-Heading9">
    <w:name w:val="C-Heading 9"/>
    <w:next w:val="C-BodyText"/>
    <w:qFormat/>
    <w:rsid w:val="00710849"/>
    <w:pPr>
      <w:keepNext/>
      <w:keepLines/>
      <w:numPr>
        <w:ilvl w:val="8"/>
        <w:numId w:val="16"/>
      </w:numPr>
      <w:spacing w:before="120" w:after="120"/>
      <w:outlineLvl w:val="8"/>
    </w:pPr>
    <w:rPr>
      <w:rFonts w:ascii="Arial" w:hAnsi="Arial"/>
      <w:i/>
      <w:sz w:val="24"/>
    </w:rPr>
  </w:style>
  <w:style w:type="paragraph" w:customStyle="1" w:styleId="C-BulletIndented2">
    <w:name w:val="C-Bullet Indented 2"/>
    <w:rsid w:val="00710849"/>
    <w:pPr>
      <w:numPr>
        <w:ilvl w:val="2"/>
        <w:numId w:val="15"/>
      </w:numPr>
      <w:spacing w:before="120" w:after="120" w:line="280" w:lineRule="atLeast"/>
    </w:pPr>
    <w:rPr>
      <w:rFonts w:cs="Arial"/>
      <w:sz w:val="24"/>
    </w:rPr>
  </w:style>
  <w:style w:type="paragraph" w:customStyle="1" w:styleId="C-TitleBookmarked">
    <w:name w:val="C-Title Bookmarked"/>
    <w:next w:val="C-BodyText"/>
    <w:qFormat/>
    <w:rsid w:val="00710849"/>
    <w:pPr>
      <w:keepNext/>
      <w:keepLines/>
      <w:spacing w:before="240" w:after="240"/>
      <w:jc w:val="center"/>
    </w:pPr>
    <w:rPr>
      <w:rFonts w:ascii="Arial" w:hAnsi="Arial"/>
      <w:b/>
      <w:bCs/>
      <w:caps/>
      <w:kern w:val="28"/>
      <w:sz w:val="32"/>
      <w:szCs w:val="24"/>
    </w:rPr>
  </w:style>
  <w:style w:type="paragraph" w:styleId="BalloonText">
    <w:name w:val="Balloon Text"/>
    <w:basedOn w:val="Normal"/>
    <w:link w:val="BalloonTextChar"/>
    <w:rsid w:val="007108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locked/>
    <w:rsid w:val="00710849"/>
    <w:rPr>
      <w:rFonts w:ascii="Tahoma" w:hAnsi="Tahoma" w:cs="Tahoma"/>
      <w:sz w:val="16"/>
      <w:szCs w:val="16"/>
    </w:rPr>
  </w:style>
  <w:style w:type="paragraph" w:customStyle="1" w:styleId="Paragraph">
    <w:name w:val="Paragraph"/>
    <w:uiPriority w:val="99"/>
    <w:pPr>
      <w:spacing w:after="120"/>
    </w:pPr>
    <w:rPr>
      <w:sz w:val="24"/>
      <w:szCs w:val="24"/>
    </w:rPr>
  </w:style>
  <w:style w:type="paragraph" w:customStyle="1" w:styleId="TableHead">
    <w:name w:val="Table Head"/>
    <w:basedOn w:val="Normal"/>
    <w:uiPriority w:val="99"/>
    <w:pPr>
      <w:spacing w:after="60"/>
      <w:jc w:val="center"/>
    </w:pPr>
    <w:rPr>
      <w:b/>
      <w:szCs w:val="48"/>
    </w:rPr>
  </w:style>
  <w:style w:type="character" w:customStyle="1" w:styleId="Instructions">
    <w:name w:val="Instructions"/>
    <w:uiPriority w:val="99"/>
    <w:rPr>
      <w:i/>
      <w:vanish/>
      <w:color w:val="008080"/>
    </w:rPr>
  </w:style>
  <w:style w:type="paragraph" w:styleId="ListBullet">
    <w:name w:val="List Bullet"/>
    <w:basedOn w:val="Normal"/>
    <w:uiPriority w:val="99"/>
    <w:pPr>
      <w:numPr>
        <w:numId w:val="9"/>
      </w:numPr>
      <w:spacing w:after="60"/>
    </w:pPr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numbering" w:customStyle="1" w:styleId="UCBBullets">
    <w:name w:val="UCB Bullets"/>
    <w:rsid w:val="00710849"/>
    <w:pPr>
      <w:numPr>
        <w:numId w:val="15"/>
      </w:numPr>
    </w:pPr>
  </w:style>
  <w:style w:type="numbering" w:customStyle="1" w:styleId="UCBHeadings">
    <w:name w:val="UCB Headings"/>
    <w:rsid w:val="00710849"/>
    <w:pPr>
      <w:numPr>
        <w:numId w:val="16"/>
      </w:numPr>
    </w:pPr>
  </w:style>
  <w:style w:type="numbering" w:customStyle="1" w:styleId="UCBAlphaLists">
    <w:name w:val="UCB Alpha Lists"/>
    <w:rsid w:val="00710849"/>
    <w:pPr>
      <w:numPr>
        <w:numId w:val="6"/>
      </w:numPr>
    </w:pPr>
  </w:style>
  <w:style w:type="numbering" w:customStyle="1" w:styleId="UCBNumLists">
    <w:name w:val="UCB Num Lists"/>
    <w:rsid w:val="00710849"/>
    <w:pPr>
      <w:numPr>
        <w:numId w:val="7"/>
      </w:numPr>
    </w:pPr>
  </w:style>
  <w:style w:type="numbering" w:customStyle="1" w:styleId="UCBAppendix">
    <w:name w:val="UCB Appendix"/>
    <w:rsid w:val="00710849"/>
    <w:pPr>
      <w:numPr>
        <w:numId w:val="8"/>
      </w:numPr>
    </w:p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C-InstructionTextChar">
    <w:name w:val="C-Instruction Text Char"/>
    <w:link w:val="C-InstructionText"/>
    <w:locked/>
    <w:rPr>
      <w:i/>
      <w:vanish/>
      <w:color w:val="008080"/>
      <w:sz w:val="24"/>
      <w:szCs w:val="24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Pr>
      <w:rFonts w:cs="Arial"/>
      <w:sz w:val="24"/>
    </w:rPr>
  </w:style>
  <w:style w:type="paragraph" w:customStyle="1" w:styleId="C-Heading1NoPageBreak1">
    <w:name w:val="C-Heading 1 (No Page Break)"/>
    <w:basedOn w:val="C-Heading1"/>
    <w:next w:val="C-BodyText"/>
    <w:qFormat/>
    <w:rsid w:val="00710849"/>
  </w:style>
  <w:style w:type="paragraph" w:customStyle="1" w:styleId="C-AppendixNumbered">
    <w:name w:val="C-Appendix (Numbered)"/>
    <w:basedOn w:val="C-Appendix"/>
    <w:next w:val="C-BodyText"/>
    <w:rsid w:val="00710849"/>
    <w:pPr>
      <w:numPr>
        <w:numId w:val="11"/>
      </w:numPr>
      <w:tabs>
        <w:tab w:val="left" w:pos="1987"/>
      </w:tabs>
      <w:ind w:left="1987" w:hanging="1987"/>
    </w:pPr>
  </w:style>
  <w:style w:type="numbering" w:customStyle="1" w:styleId="SPNumberedTabs">
    <w:name w:val="SP Numbered Tabs"/>
    <w:rsid w:val="00710849"/>
    <w:pPr>
      <w:numPr>
        <w:numId w:val="12"/>
      </w:numPr>
    </w:pPr>
  </w:style>
  <w:style w:type="numbering" w:customStyle="1" w:styleId="SPBulletTabs">
    <w:name w:val="SP Bullet Tabs"/>
    <w:rsid w:val="00710849"/>
    <w:pPr>
      <w:numPr>
        <w:numId w:val="13"/>
      </w:numPr>
    </w:pPr>
  </w:style>
  <w:style w:type="paragraph" w:customStyle="1" w:styleId="C-Alphabetic">
    <w:name w:val="C-Alphabetic"/>
    <w:basedOn w:val="C-Heading1"/>
    <w:next w:val="C-BodyText"/>
    <w:link w:val="C-AlphabeticChar"/>
    <w:qFormat/>
    <w:rsid w:val="00710849"/>
    <w:pPr>
      <w:numPr>
        <w:numId w:val="74"/>
      </w:numPr>
      <w:tabs>
        <w:tab w:val="left" w:pos="1080"/>
      </w:tabs>
      <w:ind w:left="1080" w:hanging="1080"/>
    </w:pPr>
  </w:style>
  <w:style w:type="paragraph" w:customStyle="1" w:styleId="C-Footnote">
    <w:name w:val="C-Footnote"/>
    <w:basedOn w:val="C-TableFootnote"/>
    <w:qFormat/>
    <w:rsid w:val="00710849"/>
    <w:pPr>
      <w:ind w:left="0" w:firstLine="0"/>
    </w:pPr>
  </w:style>
  <w:style w:type="character" w:customStyle="1" w:styleId="C-Heading1Char">
    <w:name w:val="C-Heading 1 Char"/>
    <w:link w:val="C-Heading1"/>
    <w:rsid w:val="00710849"/>
    <w:rPr>
      <w:rFonts w:ascii="Arial" w:hAnsi="Arial"/>
      <w:b/>
      <w:caps/>
      <w:kern w:val="32"/>
      <w:sz w:val="28"/>
    </w:rPr>
  </w:style>
  <w:style w:type="character" w:customStyle="1" w:styleId="C-AlphabeticChar">
    <w:name w:val="C-Alphabetic Char"/>
    <w:basedOn w:val="C-Heading1Char"/>
    <w:link w:val="C-Alphabetic"/>
    <w:rsid w:val="00710849"/>
    <w:rPr>
      <w:rFonts w:ascii="Arial" w:hAnsi="Arial"/>
      <w:b/>
      <w:caps/>
      <w:kern w:val="32"/>
      <w:sz w:val="28"/>
    </w:rPr>
  </w:style>
  <w:style w:type="numbering" w:customStyle="1" w:styleId="UCBHeadings2">
    <w:name w:val="UCB Headings 2"/>
    <w:basedOn w:val="NoList"/>
    <w:uiPriority w:val="99"/>
    <w:rsid w:val="00710849"/>
    <w:pPr>
      <w:numPr>
        <w:numId w:val="14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link w:val="FootnoteText"/>
    <w:uiPriority w:val="99"/>
    <w:semiHidden/>
    <w:rPr>
      <w:rFonts w:cs="Arial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cs="Arial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b w:val="0"/>
      <w:bCs w:val="0"/>
      <w:caps w:val="0"/>
      <w:kern w:val="0"/>
      <w:sz w:val="32"/>
    </w:rPr>
  </w:style>
  <w:style w:type="paragraph" w:customStyle="1" w:styleId="ListLetter2">
    <w:name w:val="List Letter 2"/>
    <w:pPr>
      <w:numPr>
        <w:numId w:val="17"/>
      </w:numPr>
      <w:spacing w:after="60"/>
    </w:pPr>
    <w:rPr>
      <w:rFonts w:cs="Arial"/>
      <w:bCs/>
      <w:iCs/>
      <w:sz w:val="24"/>
      <w:szCs w:val="24"/>
    </w:rPr>
  </w:style>
  <w:style w:type="character" w:customStyle="1" w:styleId="C-TableTextChar">
    <w:name w:val="C-Table Text Char"/>
    <w:link w:val="C-TableText"/>
    <w:rPr>
      <w:sz w:val="22"/>
    </w:rPr>
  </w:style>
  <w:style w:type="character" w:customStyle="1" w:styleId="CaptionChar">
    <w:name w:val="Caption Char"/>
    <w:link w:val="Caption"/>
    <w:locked/>
    <w:rPr>
      <w:rFonts w:ascii="Arial" w:hAnsi="Arial"/>
      <w:b/>
      <w:bCs/>
      <w:sz w:val="24"/>
      <w:szCs w:val="24"/>
    </w:rPr>
  </w:style>
  <w:style w:type="paragraph" w:customStyle="1" w:styleId="ListLetter">
    <w:name w:val="List Letter"/>
    <w:pPr>
      <w:numPr>
        <w:numId w:val="18"/>
      </w:numPr>
      <w:spacing w:after="60"/>
    </w:pPr>
    <w:rPr>
      <w:rFonts w:cs="Arial"/>
      <w:bCs/>
      <w:iCs/>
      <w:sz w:val="24"/>
      <w:szCs w:val="48"/>
    </w:rPr>
  </w:style>
  <w:style w:type="paragraph" w:customStyle="1" w:styleId="Bulletedtext">
    <w:name w:val="Bulleted text"/>
    <w:basedOn w:val="Normal"/>
    <w:uiPriority w:val="99"/>
    <w:pPr>
      <w:numPr>
        <w:numId w:val="19"/>
      </w:numPr>
      <w:spacing w:before="120" w:after="120"/>
    </w:pPr>
  </w:style>
  <w:style w:type="paragraph" w:customStyle="1" w:styleId="medguidebullet">
    <w:name w:val="med guide bullet"/>
    <w:basedOn w:val="Normal"/>
    <w:pPr>
      <w:numPr>
        <w:numId w:val="20"/>
      </w:numPr>
      <w:autoSpaceDE w:val="0"/>
      <w:autoSpaceDN w:val="0"/>
      <w:adjustRightInd w:val="0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837B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0261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C0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02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C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2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C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61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C0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261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smanS\OneDrive%20-%20Parexel\Simran\Author%201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852A948F3343955512E6E51C0490" ma:contentTypeVersion="7" ma:contentTypeDescription="Create a new document." ma:contentTypeScope="" ma:versionID="414749dc3c56c971e9f8b8342ed1bed3">
  <xs:schema xmlns:xsd="http://www.w3.org/2001/XMLSchema" xmlns:xs="http://www.w3.org/2001/XMLSchema" xmlns:p="http://schemas.microsoft.com/office/2006/metadata/properties" xmlns:ns2="5c9c0e60-b387-4049-bd48-2cdb6c57b1f1" xmlns:ns3="fd005a60-2307-4a44-999b-bf7903d05b0b" targetNamespace="http://schemas.microsoft.com/office/2006/metadata/properties" ma:root="true" ma:fieldsID="8c42e8cd9d67454c5cb02bd11bda2f33" ns2:_="" ns3:_="">
    <xs:import namespace="5c9c0e60-b387-4049-bd48-2cdb6c57b1f1"/>
    <xs:import namespace="fd005a60-2307-4a44-999b-bf7903d05b0b"/>
    <xs:element name="properties">
      <xs:complexType>
        <xs:sequence>
          <xs:element name="documentManagement">
            <xs:complexType>
              <xs:all>
                <xs:element ref="ns2:SharedWithUsers" minOccurs="0"/>
                <xs:element ref="ns2:SharedWithDetails" minOccurs="0"/>
                <xs:element ref="ns3:MediaServiceMetadata" minOccurs="0"/>
                <xs:element ref="ns3:MediaServiceFastMetadata" minOccurs="0"/>
                <xs:element ref="ns3:MediaServiceObjectDetectorVersions" minOccurs="0"/>
                <xs:element ref="ns3:MediaServiceSearchProperties" minOccurs="0"/>
                <xs:element ref="ns3:MediaServiceBillingMetadata" minOccurs="0"/>
              </xs:all>
            </xs:complexType>
          </xs:element>
        </xs:sequence>
      </xs:complex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5c9c0e60-b387-4049-bd48-2cdb6c57b1f1" elementFormDefault="qualified">
    <xs:import namespace="http://schemas.microsoft.com/office/2006/documentManagement/types"/>
    <xs:import namespace="http://schemas.microsoft.com/office/infopath/2007/PartnerControls"/>
    <xs:element name="SharedWithUsers" ma:index="8" nillable="true" ma:displayName="Shared With" ma:internalName="SharedWithUsers" ma:readOnly="true">
      <xs:complexType>
        <xs:complexContent>
          <xs:extension base="dms:UserMulti">
            <xs:sequence>
              <xs:element name="UserInfo" minOccurs="0" maxOccurs="unbounded">
                <xs:complexType>
                  <xs:sequence>
                    <xs:element name="DisplayName" type="xsd:string" minOccurs="0"/>
                    <xs:element name="AccountId" type="dms:UserId" minOccurs="0" nillable="true"/>
                    <xs:element name="AccountType" type="xsd:string" minOccurs="0"/>
                  </xs:sequence>
                </xs:complexType>
              </xs:element>
            </xs:sequence>
          </xs:extension>
        </xs:complexContent>
      </xs:complexType>
    </xs:element>
    <xs:element name="SharedWithDetails" ma:index="9" nillable="true" ma:displayName="Shared With Details" ma:internalName="SharedWithDetails" ma:readOnly="true">
      <xs:simpleType>
        <xs:restriction base="dms:Note">
          <xs:maxLength value="255"/>
        </xs:restriction>
      </xs:simple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fd005a60-2307-4a44-999b-bf7903d05b0b" elementFormDefault="qualified">
    <xs:import namespace="http://schemas.microsoft.com/office/2006/documentManagement/types"/>
    <xs:import namespace="http://schemas.microsoft.com/office/infopath/2007/PartnerControls"/>
    <xs:element name="MediaServiceMetadata" ma:index="10" nillable="true" ma:displayName="MediaServiceMetadata" ma:hidden="true" ma:internalName="MediaServiceMetadata" ma:readOnly="true">
      <xs:simpleType>
        <xs:restriction base="dms:Note"/>
      </xs:simpleType>
    </xs:element>
    <xs:element name="MediaServiceFastMetadata" ma:index="11" nillable="true" ma:displayName="MediaServiceFastMetadata" ma:hidden="true" ma:internalName="MediaServiceFastMetadata" ma:readOnly="true">
      <xs:simpleType>
        <xs:restriction base="dms:Note"/>
      </xs:simpleType>
    </xs:element>
    <xs:element name="MediaServiceObjectDetectorVersions" ma:index="12" nillable="true" ma:displayName="MediaServiceObjectDetectorVersions" ma:hidden="true" ma:indexed="true" ma:internalName="MediaServiceObjectDetectorVersions" ma:readOnly="true">
      <xs:simpleType>
        <xs:restriction base="dms:Text"/>
      </xs:simpleType>
    </xs:element>
    <xs:element name="MediaServiceSearchProperties" ma:index="13" nillable="true" ma:displayName="MediaServiceSearchProperties" ma:hidden="true" ma:internalName="MediaServiceSearchProperties" ma:readOnly="true">
      <xs:simpleType>
        <xs:restriction base="dms:Note"/>
      </xs:simpleType>
    </xs:element>
    <xs:element name="MediaServiceBillingMetadata" ma:index="14" nillable="true" ma:displayName="MediaServiceBillingMetadata" ma:hidden="true" ma:internalName="MediaServiceBillingMetadata" ma:readOnly="true">
      <xs:simpleType>
        <xs:restriction base="dms:Note"/>
      </xs:simpleType>
    </xs:element>
  </xs:schema>
  <xsd:schema xmlns:xsd="http://www.w3.org/2001/XMLSchema" xmlns="http://schemas.openxmlformats.org/package/2006/metadata/core-properties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xs="http://www.w3.org/2001/XMLSchema" xmlns:pc="http://schemas.microsoft.com/office/infopath/2007/PartnerControls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01630E-C1BE-4FC7-A064-A0BCA94A9E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B8EC7C-4383-4DE6-923B-72D0A9E2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9c0e60-b387-4049-bd48-2cdb6c57b1f1"/>
    <ds:schemaRef ds:uri="fd005a60-2307-4a44-999b-bf7903d05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D50884-2C00-48E5-BB17-60893BA84C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66E840-DA99-466F-924A-3A248F2CF4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C:\Users\KasmanS\OneDrive - Parexel\Simran\Author 1.dotm</Template>
  <TotalTime>0</TotalTime>
  <Pages>36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Links>
    <vt:vector size="60" baseType="variant">
      <vt:variant>
        <vt:i4>1310772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_Toc233046165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_Toc233046164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_Toc233046163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_Toc233046162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_Toc233046161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_Toc233046160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_Toc233046159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_Toc233046158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_Toc233046157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_Toc233046156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2026-07-09T06:52:00Z</dcterms:created>
  <dcterms:modified xsi:type="dcterms:W3CDTF">2026-07-09T06:52:00Z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ble and figure numbering style">
    <vt:lpwstr>Section</vt:lpwstr>
  </property>
  <property fmtid="{D5CDD505-2E9C-101B-9397-08002B2CF9AE}" pid="3" name="ContentTypeId">
    <vt:lpwstr>0x0101000D3E852A948F3343955512E6E51C0490</vt:lpwstr>
  </property>
</Properties>
</file>